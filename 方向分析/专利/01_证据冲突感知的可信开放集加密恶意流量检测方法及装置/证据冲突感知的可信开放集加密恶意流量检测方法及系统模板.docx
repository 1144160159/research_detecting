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88891D5" w14:textId="2262D522" w:rsidR="00797A61" w:rsidRDefault="00716B8F" w:rsidP="00797A61">
      <w:pPr>
        <w:spacing w:line="360" w:lineRule="auto"/>
        <w:jc w:val="center"/>
        <w:rPr>
          <w:b/>
          <w:sz w:val="24"/>
          <w:szCs w:val="24"/>
        </w:rPr>
      </w:pPr>
      <w:bookmarkStart w:id="0" w:name="OLE_LINK1"/>
      <w:r w:rsidRPr="00716B8F">
        <w:rPr>
          <w:b/>
          <w:sz w:val="24"/>
          <w:szCs w:val="24"/>
        </w:rPr>
        <w:t>证据冲突感知的可信开放集加密恶意流量检测方法及</w:t>
      </w:r>
      <w:r w:rsidR="009F28C1">
        <w:rPr>
          <w:rFonts w:hint="eastAsia"/>
          <w:b/>
          <w:sz w:val="24"/>
          <w:szCs w:val="24"/>
        </w:rPr>
        <w:t>系统</w:t>
      </w:r>
    </w:p>
    <w:p w14:paraId="25CF1527" w14:textId="70AD8160" w:rsidR="00AC2332" w:rsidRPr="00AC2332" w:rsidRDefault="00AC2332" w:rsidP="00797A61">
      <w:pPr>
        <w:spacing w:line="360" w:lineRule="auto"/>
        <w:jc w:val="center"/>
        <w:rPr>
          <w:color w:val="FF0000"/>
          <w:sz w:val="24"/>
        </w:rPr>
      </w:pPr>
    </w:p>
    <w:p w14:paraId="146B51A9" w14:textId="77777777" w:rsidR="00E51566" w:rsidRPr="004F46CA" w:rsidRDefault="00E51566" w:rsidP="005E2E67">
      <w:pPr>
        <w:spacing w:line="360" w:lineRule="auto"/>
        <w:rPr>
          <w:b/>
          <w:sz w:val="24"/>
        </w:rPr>
      </w:pPr>
      <w:r w:rsidRPr="004F46CA">
        <w:rPr>
          <w:b/>
          <w:sz w:val="24"/>
        </w:rPr>
        <w:t>技术领域</w:t>
      </w:r>
    </w:p>
    <w:p w14:paraId="742887B9" w14:textId="33F95C35" w:rsidR="00A40750" w:rsidRPr="00716B8F" w:rsidRDefault="00716B8F" w:rsidP="006E210A">
      <w:pPr>
        <w:spacing w:line="360" w:lineRule="auto"/>
        <w:ind w:firstLineChars="200" w:firstLine="480"/>
        <w:rPr>
          <w:sz w:val="24"/>
        </w:rPr>
      </w:pPr>
      <w:r w:rsidRPr="00681261">
        <w:rPr>
          <w:rFonts w:hint="eastAsia"/>
          <w:sz w:val="24"/>
        </w:rPr>
        <w:t>本发明</w:t>
      </w:r>
      <w:r w:rsidRPr="00701458">
        <w:rPr>
          <w:rFonts w:ascii="宋体" w:hAnsi="宋体" w:hint="eastAsia"/>
          <w:sz w:val="24"/>
        </w:rPr>
        <w:t>涉及网络</w:t>
      </w:r>
      <w:r>
        <w:rPr>
          <w:rFonts w:ascii="宋体" w:hAnsi="宋体" w:hint="eastAsia"/>
          <w:sz w:val="24"/>
        </w:rPr>
        <w:t>安全</w:t>
      </w:r>
      <w:r w:rsidRPr="00701458">
        <w:rPr>
          <w:rFonts w:ascii="宋体" w:hAnsi="宋体" w:hint="eastAsia"/>
          <w:sz w:val="24"/>
        </w:rPr>
        <w:t>技术领域，尤其涉及</w:t>
      </w:r>
      <w:r w:rsidRPr="00716B8F">
        <w:rPr>
          <w:rFonts w:ascii="宋体" w:hAnsi="宋体"/>
          <w:sz w:val="24"/>
        </w:rPr>
        <w:t>证据冲突感知的可信开放集加密恶意流量检测方法及</w:t>
      </w:r>
      <w:r w:rsidR="009F28C1">
        <w:rPr>
          <w:rFonts w:ascii="宋体" w:hAnsi="宋体" w:hint="eastAsia"/>
          <w:sz w:val="24"/>
        </w:rPr>
        <w:t>系统</w:t>
      </w:r>
      <w:r>
        <w:rPr>
          <w:rFonts w:hint="eastAsia"/>
          <w:sz w:val="24"/>
        </w:rPr>
        <w:t>。</w:t>
      </w:r>
    </w:p>
    <w:p w14:paraId="51EBC169" w14:textId="77777777" w:rsidR="00B82774" w:rsidRPr="00B82774" w:rsidRDefault="00E51566" w:rsidP="00B82774">
      <w:pPr>
        <w:spacing w:line="360" w:lineRule="auto"/>
        <w:rPr>
          <w:b/>
          <w:sz w:val="24"/>
        </w:rPr>
      </w:pPr>
      <w:r w:rsidRPr="004F46CA">
        <w:rPr>
          <w:b/>
          <w:sz w:val="24"/>
        </w:rPr>
        <w:t>背景技术</w:t>
      </w:r>
    </w:p>
    <w:p w14:paraId="51BE2F64" w14:textId="77777777" w:rsidR="006E210A" w:rsidRPr="006E210A" w:rsidRDefault="006E210A" w:rsidP="006E210A">
      <w:pPr>
        <w:spacing w:line="360" w:lineRule="auto"/>
        <w:ind w:firstLineChars="200" w:firstLine="480"/>
        <w:rPr>
          <w:rFonts w:hint="eastAsia"/>
          <w:sz w:val="24"/>
        </w:rPr>
      </w:pPr>
      <w:r w:rsidRPr="006E210A">
        <w:rPr>
          <w:rFonts w:hint="eastAsia"/>
          <w:sz w:val="24"/>
        </w:rPr>
        <w:t>随着网络业务和攻击通信全面加密化，</w:t>
      </w:r>
      <w:r w:rsidRPr="006E210A">
        <w:rPr>
          <w:rFonts w:hint="eastAsia"/>
          <w:sz w:val="24"/>
        </w:rPr>
        <w:t>TLS</w:t>
      </w:r>
      <w:r w:rsidRPr="006E210A">
        <w:rPr>
          <w:rFonts w:hint="eastAsia"/>
          <w:sz w:val="24"/>
        </w:rPr>
        <w:t>、</w:t>
      </w:r>
      <w:r w:rsidRPr="006E210A">
        <w:rPr>
          <w:rFonts w:hint="eastAsia"/>
          <w:sz w:val="24"/>
        </w:rPr>
        <w:t>QUIC</w:t>
      </w:r>
      <w:r w:rsidRPr="006E210A">
        <w:rPr>
          <w:rFonts w:hint="eastAsia"/>
          <w:sz w:val="24"/>
        </w:rPr>
        <w:t>、</w:t>
      </w:r>
      <w:r w:rsidRPr="006E210A">
        <w:rPr>
          <w:rFonts w:hint="eastAsia"/>
          <w:sz w:val="24"/>
        </w:rPr>
        <w:t>VPN</w:t>
      </w:r>
      <w:r w:rsidRPr="006E210A">
        <w:rPr>
          <w:rFonts w:hint="eastAsia"/>
          <w:sz w:val="24"/>
        </w:rPr>
        <w:t>、</w:t>
      </w:r>
      <w:proofErr w:type="spellStart"/>
      <w:r w:rsidRPr="006E210A">
        <w:rPr>
          <w:rFonts w:hint="eastAsia"/>
          <w:sz w:val="24"/>
        </w:rPr>
        <w:t>DoH</w:t>
      </w:r>
      <w:proofErr w:type="spellEnd"/>
      <w:r w:rsidRPr="006E210A">
        <w:rPr>
          <w:rFonts w:hint="eastAsia"/>
          <w:sz w:val="24"/>
        </w:rPr>
        <w:t xml:space="preserve"> </w:t>
      </w:r>
      <w:r w:rsidRPr="006E210A">
        <w:rPr>
          <w:rFonts w:hint="eastAsia"/>
          <w:sz w:val="24"/>
        </w:rPr>
        <w:t>等协议被广泛用于</w:t>
      </w:r>
      <w:r w:rsidRPr="006E210A">
        <w:rPr>
          <w:rFonts w:hint="eastAsia"/>
          <w:sz w:val="24"/>
        </w:rPr>
        <w:t xml:space="preserve"> Web </w:t>
      </w:r>
      <w:r w:rsidRPr="006E210A">
        <w:rPr>
          <w:rFonts w:hint="eastAsia"/>
          <w:sz w:val="24"/>
        </w:rPr>
        <w:t>访问、云服务、远程办公和移动应用通信。据统计，加密流量已成为互联网通信的主要承载形态，恶意软件回连、命令控制、代理转发和数据外传等行为也越来越多地隐藏在加密通道中。然而，传统依赖明文载荷、关键字匹配和固定协议字段的检测方法难以直接适用。因此，在不解密载荷的前提下实现加密恶意流量可信检测和未知威胁发现，已成为网络安全领域的关键课题。</w:t>
      </w:r>
    </w:p>
    <w:p w14:paraId="082CF024" w14:textId="77777777" w:rsidR="006E210A" w:rsidRPr="006E210A" w:rsidRDefault="006E210A" w:rsidP="006E210A">
      <w:pPr>
        <w:spacing w:line="360" w:lineRule="auto"/>
        <w:ind w:firstLineChars="200" w:firstLine="480"/>
        <w:rPr>
          <w:rFonts w:hint="eastAsia"/>
          <w:sz w:val="24"/>
        </w:rPr>
      </w:pPr>
      <w:r w:rsidRPr="006E210A">
        <w:rPr>
          <w:rFonts w:hint="eastAsia"/>
          <w:sz w:val="24"/>
        </w:rPr>
        <w:t>现有加密恶意流量检测方法通常利用流统计、包长方向序列、</w:t>
      </w:r>
      <w:r w:rsidRPr="006E210A">
        <w:rPr>
          <w:rFonts w:hint="eastAsia"/>
          <w:sz w:val="24"/>
        </w:rPr>
        <w:t xml:space="preserve">TLS/QUIC </w:t>
      </w:r>
      <w:r w:rsidRPr="006E210A">
        <w:rPr>
          <w:rFonts w:hint="eastAsia"/>
          <w:sz w:val="24"/>
        </w:rPr>
        <w:t>可见字段、证书摘要、协议指纹和主机会话关系等侧信道特征进行分类，但多数方法仍以闭集识别为基础，存在类别集合固定、未知样本拒识能力不足等局限性，难以适应日益动态化、复杂化的网络环境，进而导致新攻击族、新通信模式或新业务伪装流量被高置信度误判为已知类别。然而，单一开放集分数或简单阈值方法难以稳定区分证据不足、业务漂移和真实未知恶意行为。鉴于此，亟需引入面向证据可信度和开放集风险联合建模的检测方案来应对这一挑战。</w:t>
      </w:r>
    </w:p>
    <w:p w14:paraId="3F053C44" w14:textId="77777777" w:rsidR="006E210A" w:rsidRPr="006E210A" w:rsidRDefault="006E210A" w:rsidP="006E210A">
      <w:pPr>
        <w:spacing w:line="360" w:lineRule="auto"/>
        <w:ind w:firstLineChars="200" w:firstLine="480"/>
        <w:rPr>
          <w:rFonts w:hint="eastAsia"/>
          <w:sz w:val="24"/>
        </w:rPr>
      </w:pPr>
      <w:r w:rsidRPr="006E210A">
        <w:rPr>
          <w:rFonts w:hint="eastAsia"/>
          <w:sz w:val="24"/>
        </w:rPr>
        <w:t>在此背景下，多模态加密流量检测虽已取得初步成效，但仍存在以下显著局限：其一，常见特征拼接、投票或注意力融合方法难以显式刻画不同模态之间的证据冲突；其二，当某一模态缺失、污染或不可靠时，模型仍可能形成虚假的确定性结论；其三，检测结果缺少可解释证据包，难以说明未知风险来源。</w:t>
      </w:r>
    </w:p>
    <w:p w14:paraId="46E5D678" w14:textId="77777777" w:rsidR="006E210A" w:rsidRPr="00716B8F" w:rsidRDefault="006E210A" w:rsidP="006E210A">
      <w:pPr>
        <w:spacing w:line="360" w:lineRule="auto"/>
        <w:ind w:firstLineChars="200" w:firstLine="480"/>
        <w:rPr>
          <w:sz w:val="24"/>
        </w:rPr>
      </w:pPr>
      <w:r w:rsidRPr="006E210A">
        <w:rPr>
          <w:rFonts w:hint="eastAsia"/>
          <w:sz w:val="24"/>
        </w:rPr>
        <w:t>现有方法难以同时实现多模态证据可信融合、冲突感知、开放集未知判定和确认反馈更新，导致未知加密恶意流量发现不稳定、误报漏报难以平衡、检测结果可复核性不足。为解决上述问题，提出本发明。</w:t>
      </w:r>
    </w:p>
    <w:p w14:paraId="0F837B27" w14:textId="77777777" w:rsidR="006E210A" w:rsidRDefault="006E210A" w:rsidP="00FC3ECD">
      <w:pPr>
        <w:spacing w:line="360" w:lineRule="auto"/>
        <w:rPr>
          <w:b/>
          <w:sz w:val="24"/>
        </w:rPr>
      </w:pPr>
    </w:p>
    <w:p w14:paraId="37E24953" w14:textId="275F566E" w:rsidR="00E51566" w:rsidRPr="004F46CA" w:rsidRDefault="002462C4" w:rsidP="00FC3ECD">
      <w:pPr>
        <w:spacing w:line="360" w:lineRule="auto"/>
        <w:rPr>
          <w:b/>
          <w:sz w:val="24"/>
        </w:rPr>
      </w:pPr>
      <w:r>
        <w:rPr>
          <w:rFonts w:hint="eastAsia"/>
          <w:b/>
          <w:sz w:val="24"/>
        </w:rPr>
        <w:t>发明</w:t>
      </w:r>
      <w:r w:rsidR="00E51566" w:rsidRPr="004F46CA">
        <w:rPr>
          <w:b/>
          <w:sz w:val="24"/>
        </w:rPr>
        <w:t>内容</w:t>
      </w:r>
    </w:p>
    <w:p w14:paraId="299A1670" w14:textId="77777777" w:rsidR="006E210A" w:rsidRPr="006E210A" w:rsidRDefault="006E210A" w:rsidP="006E210A">
      <w:pPr>
        <w:spacing w:line="360" w:lineRule="auto"/>
        <w:ind w:firstLineChars="200" w:firstLine="480"/>
        <w:jc w:val="left"/>
        <w:rPr>
          <w:rFonts w:asciiTheme="minorEastAsia" w:eastAsiaTheme="minorEastAsia" w:hAnsiTheme="minorEastAsia" w:hint="eastAsia"/>
          <w:sz w:val="24"/>
          <w:szCs w:val="24"/>
        </w:rPr>
      </w:pPr>
      <w:bookmarkStart w:id="1" w:name="_Hlk160174417"/>
      <w:r w:rsidRPr="006E210A">
        <w:rPr>
          <w:rFonts w:asciiTheme="minorEastAsia" w:eastAsiaTheme="minorEastAsia" w:hAnsiTheme="minorEastAsia" w:hint="eastAsia"/>
          <w:sz w:val="24"/>
          <w:szCs w:val="24"/>
        </w:rPr>
        <w:t>针对现有技术的不足，本发明提出了一种证据冲突感知的可信开放集加密恶意流量检测方法及系统，该方法在不解密载荷的前提下，构建多粒度侧信道特征，生成各</w:t>
      </w:r>
      <w:r w:rsidRPr="006E210A">
        <w:rPr>
          <w:rFonts w:asciiTheme="minorEastAsia" w:eastAsiaTheme="minorEastAsia" w:hAnsiTheme="minorEastAsia" w:hint="eastAsia"/>
          <w:sz w:val="24"/>
          <w:szCs w:val="24"/>
        </w:rPr>
        <w:lastRenderedPageBreak/>
        <w:t>模态证据意见，显式计算证据冲突并进行自适应折扣融合，结合多因素开放集风险输出检测结果，并成功解决未知流量高置信误判、模态冲突难刻画和结果可信解释不足等关键问题。</w:t>
      </w:r>
    </w:p>
    <w:p w14:paraId="175B87F4" w14:textId="77777777" w:rsidR="006E210A" w:rsidRPr="006E210A" w:rsidRDefault="006E210A" w:rsidP="006E210A">
      <w:pPr>
        <w:spacing w:line="360" w:lineRule="auto"/>
        <w:ind w:firstLineChars="200" w:firstLine="480"/>
        <w:jc w:val="left"/>
        <w:rPr>
          <w:rFonts w:asciiTheme="minorEastAsia" w:eastAsiaTheme="minorEastAsia" w:hAnsiTheme="minorEastAsia" w:hint="eastAsia"/>
          <w:sz w:val="24"/>
          <w:szCs w:val="24"/>
        </w:rPr>
      </w:pPr>
      <w:r w:rsidRPr="006E210A">
        <w:rPr>
          <w:rFonts w:asciiTheme="minorEastAsia" w:eastAsiaTheme="minorEastAsia" w:hAnsiTheme="minorEastAsia" w:hint="eastAsia"/>
          <w:sz w:val="24"/>
          <w:szCs w:val="24"/>
        </w:rPr>
        <w:t>术语解释如下：</w:t>
      </w:r>
    </w:p>
    <w:p w14:paraId="2D7B5723" w14:textId="77777777" w:rsidR="006E210A" w:rsidRPr="006E210A" w:rsidRDefault="006E210A" w:rsidP="006E210A">
      <w:pPr>
        <w:spacing w:line="360" w:lineRule="auto"/>
        <w:ind w:firstLineChars="200" w:firstLine="480"/>
        <w:jc w:val="left"/>
        <w:rPr>
          <w:rFonts w:asciiTheme="minorEastAsia" w:eastAsiaTheme="minorEastAsia" w:hAnsiTheme="minorEastAsia" w:hint="eastAsia"/>
          <w:sz w:val="24"/>
          <w:szCs w:val="24"/>
        </w:rPr>
      </w:pPr>
      <w:r w:rsidRPr="006E210A">
        <w:rPr>
          <w:rFonts w:asciiTheme="minorEastAsia" w:eastAsiaTheme="minorEastAsia" w:hAnsiTheme="minorEastAsia" w:hint="eastAsia"/>
          <w:sz w:val="24"/>
          <w:szCs w:val="24"/>
        </w:rPr>
        <w:t>加密流量对象，是指由同一通信会话、连接片段、固定时间窗口或固定报文数量聚合得到的待检测对象。该对象可以来自原始报文、NetFlow/IPFIX 记录、代理日志、DNS 日志、证书日志或告警上下文，但不包含需要还原明文内容的用户载荷。</w:t>
      </w:r>
    </w:p>
    <w:p w14:paraId="6FCA95BB" w14:textId="77777777" w:rsidR="006E210A" w:rsidRPr="006E210A" w:rsidRDefault="006E210A" w:rsidP="006E210A">
      <w:pPr>
        <w:spacing w:line="360" w:lineRule="auto"/>
        <w:ind w:firstLineChars="200" w:firstLine="480"/>
        <w:jc w:val="left"/>
        <w:rPr>
          <w:rFonts w:asciiTheme="minorEastAsia" w:eastAsiaTheme="minorEastAsia" w:hAnsiTheme="minorEastAsia" w:hint="eastAsia"/>
          <w:sz w:val="24"/>
          <w:szCs w:val="24"/>
        </w:rPr>
      </w:pPr>
      <w:r w:rsidRPr="006E210A">
        <w:rPr>
          <w:rFonts w:asciiTheme="minorEastAsia" w:eastAsiaTheme="minorEastAsia" w:hAnsiTheme="minorEastAsia" w:hint="eastAsia"/>
          <w:sz w:val="24"/>
          <w:szCs w:val="24"/>
        </w:rPr>
        <w:t>多粒度侧信道特征，是指从同一加密流量对象中提取的互补观测信息，包括流统计特征、包长方向时序特征、加密协议可见字段特征、不可逆字节摘要或时频特征、主机与会话关系图特征等。上述特征从不同粒度描述流量行为，既可以独立检测，也可以形成多模态证据。</w:t>
      </w:r>
    </w:p>
    <w:p w14:paraId="49DF13BB" w14:textId="77777777" w:rsidR="006E210A" w:rsidRPr="006E210A" w:rsidRDefault="006E210A" w:rsidP="006E210A">
      <w:pPr>
        <w:spacing w:line="360" w:lineRule="auto"/>
        <w:ind w:firstLineChars="200" w:firstLine="480"/>
        <w:jc w:val="left"/>
        <w:rPr>
          <w:rFonts w:asciiTheme="minorEastAsia" w:eastAsiaTheme="minorEastAsia" w:hAnsiTheme="minorEastAsia" w:hint="eastAsia"/>
          <w:sz w:val="24"/>
          <w:szCs w:val="24"/>
        </w:rPr>
      </w:pPr>
      <w:r w:rsidRPr="006E210A">
        <w:rPr>
          <w:rFonts w:asciiTheme="minorEastAsia" w:eastAsiaTheme="minorEastAsia" w:hAnsiTheme="minorEastAsia" w:hint="eastAsia"/>
          <w:sz w:val="24"/>
          <w:szCs w:val="24"/>
        </w:rPr>
        <w:t>模态证据意见，是指某一模态针对待检测流量对象给出的类别信念、类别证据、不确定性和可靠度的组合。类别信念表示该模态对各已知类别的支持程度，不确定性表示该模态是否证据不足，可靠度表示该模态在当前样本和当前场景下是否可信。</w:t>
      </w:r>
    </w:p>
    <w:p w14:paraId="0E04BCE3" w14:textId="77777777" w:rsidR="006E210A" w:rsidRPr="006E210A" w:rsidRDefault="006E210A" w:rsidP="006E210A">
      <w:pPr>
        <w:spacing w:line="360" w:lineRule="auto"/>
        <w:ind w:firstLineChars="200" w:firstLine="480"/>
        <w:jc w:val="left"/>
        <w:rPr>
          <w:rFonts w:asciiTheme="minorEastAsia" w:eastAsiaTheme="minorEastAsia" w:hAnsiTheme="minorEastAsia" w:hint="eastAsia"/>
          <w:sz w:val="24"/>
          <w:szCs w:val="24"/>
        </w:rPr>
      </w:pPr>
      <w:r w:rsidRPr="006E210A">
        <w:rPr>
          <w:rFonts w:asciiTheme="minorEastAsia" w:eastAsiaTheme="minorEastAsia" w:hAnsiTheme="minorEastAsia" w:hint="eastAsia"/>
          <w:sz w:val="24"/>
          <w:szCs w:val="24"/>
        </w:rPr>
        <w:t>证据冲突，是指至少两个模态在自身质量较好、可靠度较高且不确定性较低的情况下，对同一流量对象给出明显不同的类别支持或风险判断。本发明将证据冲突作为未知风险的重要来源，而不是简单通过平均、投票或注意力权重将其消除。</w:t>
      </w:r>
    </w:p>
    <w:p w14:paraId="66CEFCAC" w14:textId="77777777" w:rsidR="006E210A" w:rsidRPr="006E210A" w:rsidRDefault="006E210A" w:rsidP="006E210A">
      <w:pPr>
        <w:spacing w:line="360" w:lineRule="auto"/>
        <w:ind w:firstLineChars="200" w:firstLine="480"/>
        <w:jc w:val="left"/>
        <w:rPr>
          <w:rFonts w:asciiTheme="minorEastAsia" w:eastAsiaTheme="minorEastAsia" w:hAnsiTheme="minorEastAsia" w:hint="eastAsia"/>
          <w:sz w:val="24"/>
          <w:szCs w:val="24"/>
        </w:rPr>
      </w:pPr>
      <w:r w:rsidRPr="006E210A">
        <w:rPr>
          <w:rFonts w:asciiTheme="minorEastAsia" w:eastAsiaTheme="minorEastAsia" w:hAnsiTheme="minorEastAsia" w:hint="eastAsia"/>
          <w:sz w:val="24"/>
          <w:szCs w:val="24"/>
        </w:rPr>
        <w:t>可信开放集检测，是指系统既能对已知正常类别和已知恶意类别进行分类，又能对训练阶段未出现的新攻击族、新业务流量或新通信行为进行拒识、排序或待确认输出，并能说明拒识原因和风险来源。</w:t>
      </w:r>
    </w:p>
    <w:p w14:paraId="2D1335B2" w14:textId="2DC032C5" w:rsidR="001D7E52" w:rsidRPr="007F1F47" w:rsidRDefault="006E210A" w:rsidP="006E210A">
      <w:pPr>
        <w:spacing w:line="360" w:lineRule="auto"/>
        <w:ind w:firstLineChars="200" w:firstLine="480"/>
        <w:jc w:val="left"/>
        <w:rPr>
          <w:bCs/>
          <w:sz w:val="24"/>
          <w:szCs w:val="24"/>
        </w:rPr>
      </w:pPr>
      <w:r w:rsidRPr="006E210A">
        <w:rPr>
          <w:rFonts w:asciiTheme="minorEastAsia" w:eastAsiaTheme="minorEastAsia" w:hAnsiTheme="minorEastAsia" w:hint="eastAsia"/>
          <w:sz w:val="24"/>
          <w:szCs w:val="24"/>
        </w:rPr>
        <w:t>未知候选池，是指系统保存未知恶意候选、待确认样本、相似未知簇、确认状态、证据包和更新状态的结构化存储。未知候选池用于持续发现新类、减少重复确认，并在满足可信度条件后支持原型、阈值和模态可靠度更新</w:t>
      </w:r>
      <w:r w:rsidR="00711DFB" w:rsidRPr="007F1F47">
        <w:rPr>
          <w:sz w:val="24"/>
          <w:szCs w:val="24"/>
        </w:rPr>
        <w:t>如图</w:t>
      </w:r>
      <w:r w:rsidR="00711DFB" w:rsidRPr="007F1F47">
        <w:rPr>
          <w:sz w:val="24"/>
          <w:szCs w:val="24"/>
        </w:rPr>
        <w:t>1</w:t>
      </w:r>
      <w:r w:rsidR="00711DFB" w:rsidRPr="007F1F47">
        <w:rPr>
          <w:sz w:val="24"/>
          <w:szCs w:val="24"/>
        </w:rPr>
        <w:t>所示，</w:t>
      </w:r>
      <w:r w:rsidR="00CB0312" w:rsidRPr="007F1F47">
        <w:rPr>
          <w:sz w:val="24"/>
          <w:szCs w:val="24"/>
        </w:rPr>
        <w:t>本发明技术方案如下</w:t>
      </w:r>
      <w:r w:rsidR="001D7E52" w:rsidRPr="007F1F47">
        <w:rPr>
          <w:bCs/>
          <w:sz w:val="24"/>
          <w:szCs w:val="24"/>
        </w:rPr>
        <w:t>：</w:t>
      </w:r>
    </w:p>
    <w:p w14:paraId="54FFB020" w14:textId="03B8341E" w:rsidR="00EE7D8C" w:rsidRPr="007F1F47" w:rsidRDefault="00135F49" w:rsidP="00135F49">
      <w:pPr>
        <w:pStyle w:val="Body"/>
        <w:ind w:firstLine="480"/>
        <w:jc w:val="left"/>
        <w:rPr>
          <w:rFonts w:cs="Times New Roman"/>
          <w:szCs w:val="24"/>
        </w:rPr>
      </w:pPr>
      <w:r>
        <w:rPr>
          <w:rFonts w:cs="Times New Roman" w:hint="eastAsia"/>
          <w:szCs w:val="24"/>
        </w:rPr>
        <w:t>1</w:t>
      </w:r>
      <w:r>
        <w:rPr>
          <w:rFonts w:cs="Times New Roman" w:hint="eastAsia"/>
          <w:szCs w:val="24"/>
        </w:rPr>
        <w:t>、</w:t>
      </w:r>
      <w:r w:rsidR="0091270E">
        <w:rPr>
          <w:rFonts w:ascii="宋体" w:hAnsi="宋体" w:hint="eastAsia"/>
          <w:bCs/>
        </w:rPr>
        <w:t>…</w:t>
      </w:r>
      <w:r w:rsidR="00EE7D8C" w:rsidRPr="007F1F47">
        <w:rPr>
          <w:rFonts w:cs="Times New Roman"/>
          <w:szCs w:val="24"/>
        </w:rPr>
        <w:t>模块</w:t>
      </w:r>
    </w:p>
    <w:p w14:paraId="701499E2" w14:textId="6E2B494F" w:rsidR="00E37966" w:rsidRPr="00E37966" w:rsidRDefault="0091270E" w:rsidP="004D4BBB">
      <w:pPr>
        <w:pStyle w:val="Body"/>
        <w:ind w:firstLine="480"/>
        <w:jc w:val="left"/>
        <w:rPr>
          <w:rFonts w:cs="Times New Roman"/>
          <w:szCs w:val="24"/>
        </w:rPr>
      </w:pPr>
      <w:r>
        <w:rPr>
          <w:rFonts w:ascii="宋体" w:hAnsi="宋体" w:hint="eastAsia"/>
          <w:bCs/>
        </w:rPr>
        <w:t>…</w:t>
      </w:r>
      <w:r w:rsidR="00E37966" w:rsidRPr="00E37966">
        <w:rPr>
          <w:rFonts w:cs="Times New Roman" w:hint="eastAsia"/>
          <w:szCs w:val="24"/>
        </w:rPr>
        <w:t>模块先将</w:t>
      </w:r>
      <w:r>
        <w:rPr>
          <w:rFonts w:ascii="宋体" w:hAnsi="宋体" w:hint="eastAsia"/>
          <w:bCs/>
        </w:rPr>
        <w:t>…</w:t>
      </w:r>
      <w:r w:rsidR="00E37966" w:rsidRPr="00E37966">
        <w:rPr>
          <w:rFonts w:cs="Times New Roman" w:hint="eastAsia"/>
          <w:szCs w:val="24"/>
        </w:rPr>
        <w:t>，随后</w:t>
      </w:r>
      <w:r>
        <w:rPr>
          <w:rFonts w:ascii="宋体" w:hAnsi="宋体" w:hint="eastAsia"/>
          <w:bCs/>
        </w:rPr>
        <w:t>…</w:t>
      </w:r>
      <w:r w:rsidR="00E37966" w:rsidRPr="00E37966">
        <w:rPr>
          <w:rFonts w:cs="Times New Roman" w:hint="eastAsia"/>
          <w:szCs w:val="24"/>
        </w:rPr>
        <w:t>，最后</w:t>
      </w:r>
      <w:r>
        <w:rPr>
          <w:rFonts w:ascii="宋体" w:hAnsi="宋体" w:hint="eastAsia"/>
          <w:bCs/>
        </w:rPr>
        <w:t>…</w:t>
      </w:r>
      <w:r w:rsidR="00E37966" w:rsidRPr="00E37966">
        <w:rPr>
          <w:rFonts w:cs="Times New Roman" w:hint="eastAsia"/>
          <w:szCs w:val="24"/>
        </w:rPr>
        <w:t>。通过</w:t>
      </w:r>
      <w:r>
        <w:rPr>
          <w:rFonts w:ascii="宋体" w:hAnsi="宋体" w:hint="eastAsia"/>
          <w:bCs/>
        </w:rPr>
        <w:t>…</w:t>
      </w:r>
      <w:r w:rsidR="00E37966" w:rsidRPr="00E37966">
        <w:rPr>
          <w:rFonts w:cs="Times New Roman" w:hint="eastAsia"/>
          <w:szCs w:val="24"/>
        </w:rPr>
        <w:t>，构建了</w:t>
      </w:r>
      <w:r>
        <w:rPr>
          <w:rFonts w:ascii="宋体" w:hAnsi="宋体" w:hint="eastAsia"/>
          <w:bCs/>
        </w:rPr>
        <w:t>…</w:t>
      </w:r>
      <w:r w:rsidR="00E37966" w:rsidRPr="00E37966">
        <w:rPr>
          <w:rFonts w:cs="Times New Roman" w:hint="eastAsia"/>
          <w:szCs w:val="24"/>
        </w:rPr>
        <w:t>，从而有效克服了</w:t>
      </w:r>
      <w:r>
        <w:rPr>
          <w:rFonts w:ascii="宋体" w:hAnsi="宋体" w:hint="eastAsia"/>
          <w:bCs/>
        </w:rPr>
        <w:t>…</w:t>
      </w:r>
      <w:r w:rsidR="00E37966" w:rsidRPr="00E37966">
        <w:rPr>
          <w:rFonts w:cs="Times New Roman" w:hint="eastAsia"/>
          <w:szCs w:val="24"/>
        </w:rPr>
        <w:t>局限。</w:t>
      </w:r>
    </w:p>
    <w:p w14:paraId="61606045" w14:textId="075FBFEB" w:rsidR="00E37966" w:rsidRPr="00E37966" w:rsidRDefault="00E37966" w:rsidP="004D4BBB">
      <w:pPr>
        <w:pStyle w:val="Body"/>
        <w:ind w:firstLine="480"/>
        <w:jc w:val="left"/>
        <w:rPr>
          <w:rFonts w:cs="Times New Roman"/>
          <w:szCs w:val="24"/>
        </w:rPr>
      </w:pPr>
      <w:r w:rsidRPr="00E37966">
        <w:rPr>
          <w:rFonts w:cs="Times New Roman" w:hint="eastAsia"/>
          <w:szCs w:val="24"/>
        </w:rPr>
        <w:t>①</w:t>
      </w:r>
      <w:r w:rsidRPr="00E37966">
        <w:rPr>
          <w:rFonts w:cs="Times New Roman" w:hint="eastAsia"/>
          <w:szCs w:val="24"/>
        </w:rPr>
        <w:t xml:space="preserve"> </w:t>
      </w:r>
      <w:r w:rsidR="0091270E">
        <w:rPr>
          <w:rFonts w:ascii="宋体" w:hAnsi="宋体" w:hint="eastAsia"/>
          <w:bCs/>
        </w:rPr>
        <w:t>…</w:t>
      </w:r>
    </w:p>
    <w:p w14:paraId="495A29EE" w14:textId="2DA32280" w:rsidR="00E37966" w:rsidRPr="00E37966" w:rsidRDefault="00E37966" w:rsidP="004D4BBB">
      <w:pPr>
        <w:pStyle w:val="Body"/>
        <w:ind w:firstLine="480"/>
        <w:jc w:val="left"/>
        <w:rPr>
          <w:rFonts w:cs="Times New Roman"/>
          <w:szCs w:val="24"/>
        </w:rPr>
      </w:pPr>
      <w:r w:rsidRPr="00E37966">
        <w:rPr>
          <w:rFonts w:cs="Times New Roman" w:hint="eastAsia"/>
          <w:szCs w:val="24"/>
        </w:rPr>
        <w:t>本阶段主要任务</w:t>
      </w:r>
      <w:r w:rsidR="0091270E">
        <w:rPr>
          <w:rFonts w:ascii="宋体" w:hAnsi="宋体" w:hint="eastAsia"/>
          <w:bCs/>
        </w:rPr>
        <w:t>…</w:t>
      </w:r>
      <w:r w:rsidRPr="00E37966">
        <w:rPr>
          <w:rFonts w:cs="Times New Roman" w:hint="eastAsia"/>
          <w:szCs w:val="24"/>
        </w:rPr>
        <w:t>，</w:t>
      </w:r>
      <w:bookmarkStart w:id="2" w:name="OLE_LINK31"/>
      <w:r w:rsidR="0091270E">
        <w:rPr>
          <w:rFonts w:ascii="宋体" w:hAnsi="宋体" w:hint="eastAsia"/>
          <w:bCs/>
        </w:rPr>
        <w:t>…</w:t>
      </w:r>
      <w:bookmarkEnd w:id="2"/>
      <w:r w:rsidRPr="00E37966">
        <w:rPr>
          <w:rFonts w:cs="Times New Roman" w:hint="eastAsia"/>
          <w:szCs w:val="24"/>
        </w:rPr>
        <w:t>主要包括：</w:t>
      </w:r>
    </w:p>
    <w:p w14:paraId="45490647" w14:textId="36FE6ACA" w:rsidR="00E37966" w:rsidRPr="00E37966" w:rsidRDefault="0091270E" w:rsidP="004D4BBB">
      <w:pPr>
        <w:pStyle w:val="Body"/>
        <w:ind w:firstLine="480"/>
        <w:jc w:val="left"/>
        <w:rPr>
          <w:rFonts w:cs="Times New Roman"/>
          <w:szCs w:val="24"/>
        </w:rPr>
      </w:pPr>
      <w:r>
        <w:rPr>
          <w:rFonts w:ascii="宋体" w:hAnsi="宋体" w:hint="eastAsia"/>
          <w:bCs/>
        </w:rPr>
        <w:t>…</w:t>
      </w:r>
      <w:r w:rsidR="00E37966" w:rsidRPr="00E37966">
        <w:rPr>
          <w:rFonts w:cs="Times New Roman" w:hint="eastAsia"/>
          <w:szCs w:val="24"/>
        </w:rPr>
        <w:t>。</w:t>
      </w:r>
    </w:p>
    <w:p w14:paraId="1D82B646" w14:textId="4ECAE999" w:rsidR="00E37966" w:rsidRPr="00E37966" w:rsidRDefault="00E37966" w:rsidP="004D4BBB">
      <w:pPr>
        <w:pStyle w:val="Body"/>
        <w:ind w:firstLine="480"/>
        <w:jc w:val="left"/>
        <w:rPr>
          <w:rFonts w:cs="Times New Roman"/>
          <w:szCs w:val="24"/>
        </w:rPr>
      </w:pPr>
      <w:r w:rsidRPr="00E37966">
        <w:rPr>
          <w:rFonts w:cs="Times New Roman" w:hint="eastAsia"/>
          <w:szCs w:val="24"/>
        </w:rPr>
        <w:t>②</w:t>
      </w:r>
      <w:r w:rsidRPr="00E37966">
        <w:rPr>
          <w:rFonts w:cs="Times New Roman" w:hint="eastAsia"/>
          <w:szCs w:val="24"/>
        </w:rPr>
        <w:t xml:space="preserve"> </w:t>
      </w:r>
      <w:r w:rsidR="0091270E">
        <w:rPr>
          <w:rFonts w:ascii="宋体" w:hAnsi="宋体" w:hint="eastAsia"/>
          <w:bCs/>
        </w:rPr>
        <w:t>…</w:t>
      </w:r>
    </w:p>
    <w:p w14:paraId="3A976529" w14:textId="57B655BE" w:rsidR="00E37966" w:rsidRPr="00E37966" w:rsidRDefault="00E37966" w:rsidP="0091270E">
      <w:pPr>
        <w:pStyle w:val="Body"/>
        <w:ind w:firstLine="480"/>
        <w:jc w:val="left"/>
        <w:rPr>
          <w:rFonts w:cs="Times New Roman"/>
          <w:szCs w:val="24"/>
        </w:rPr>
      </w:pPr>
      <w:r w:rsidRPr="00E37966">
        <w:rPr>
          <w:rFonts w:cs="Times New Roman" w:hint="eastAsia"/>
          <w:szCs w:val="24"/>
        </w:rPr>
        <w:lastRenderedPageBreak/>
        <w:t>本阶段</w:t>
      </w:r>
      <w:r w:rsidR="0091270E">
        <w:rPr>
          <w:rFonts w:ascii="宋体" w:hAnsi="宋体" w:hint="eastAsia"/>
          <w:bCs/>
        </w:rPr>
        <w:t>…</w:t>
      </w:r>
      <w:r w:rsidRPr="00E37966">
        <w:rPr>
          <w:rFonts w:cs="Times New Roman" w:hint="eastAsia"/>
          <w:szCs w:val="24"/>
        </w:rPr>
        <w:t>。</w:t>
      </w:r>
    </w:p>
    <w:p w14:paraId="5D10A58B" w14:textId="5518DEA0" w:rsidR="00E37966" w:rsidRPr="00E37966" w:rsidRDefault="00E37966" w:rsidP="004D4BBB">
      <w:pPr>
        <w:pStyle w:val="Body"/>
        <w:ind w:firstLine="480"/>
        <w:jc w:val="left"/>
        <w:rPr>
          <w:rFonts w:cs="Times New Roman"/>
          <w:szCs w:val="24"/>
        </w:rPr>
      </w:pPr>
      <w:r w:rsidRPr="00E37966">
        <w:rPr>
          <w:rFonts w:cs="Times New Roman" w:hint="eastAsia"/>
          <w:szCs w:val="24"/>
        </w:rPr>
        <w:t>第一步，</w:t>
      </w:r>
      <w:r w:rsidR="0091270E">
        <w:rPr>
          <w:rFonts w:ascii="宋体" w:hAnsi="宋体" w:hint="eastAsia"/>
          <w:bCs/>
        </w:rPr>
        <w:t>…</w:t>
      </w:r>
      <w:r w:rsidRPr="00E37966">
        <w:rPr>
          <w:rFonts w:cs="Times New Roman" w:hint="eastAsia"/>
          <w:szCs w:val="24"/>
        </w:rPr>
        <w:t>。</w:t>
      </w:r>
    </w:p>
    <w:p w14:paraId="3BAD41CE" w14:textId="3257AC23" w:rsidR="0091270E" w:rsidRPr="00E37966" w:rsidRDefault="0091270E" w:rsidP="0091270E">
      <w:pPr>
        <w:pStyle w:val="Body"/>
        <w:ind w:firstLine="480"/>
        <w:jc w:val="left"/>
        <w:rPr>
          <w:rFonts w:cs="Times New Roman"/>
          <w:szCs w:val="24"/>
        </w:rPr>
      </w:pPr>
      <w:bookmarkStart w:id="3" w:name="OLE_LINK32"/>
      <w:bookmarkStart w:id="4" w:name="OLE_LINK8"/>
      <w:r w:rsidRPr="00E37966">
        <w:rPr>
          <w:rFonts w:cs="Times New Roman" w:hint="eastAsia"/>
          <w:szCs w:val="24"/>
        </w:rPr>
        <w:t>首先</w:t>
      </w:r>
      <w:r>
        <w:rPr>
          <w:rFonts w:ascii="宋体" w:hAnsi="宋体" w:hint="eastAsia"/>
          <w:bCs/>
        </w:rPr>
        <w:t>…</w:t>
      </w:r>
      <w:r w:rsidRPr="00E37966">
        <w:rPr>
          <w:rFonts w:cs="Times New Roman" w:hint="eastAsia"/>
          <w:szCs w:val="24"/>
        </w:rPr>
        <w:t>。随后，</w:t>
      </w:r>
      <w:r>
        <w:rPr>
          <w:rFonts w:ascii="宋体" w:hAnsi="宋体" w:hint="eastAsia"/>
          <w:bCs/>
        </w:rPr>
        <w:t>…</w:t>
      </w:r>
      <w:r w:rsidRPr="00E37966">
        <w:rPr>
          <w:rFonts w:cs="Times New Roman" w:hint="eastAsia"/>
          <w:szCs w:val="24"/>
        </w:rPr>
        <w:t>。</w:t>
      </w:r>
      <w:r>
        <w:rPr>
          <w:rFonts w:cs="Times New Roman" w:hint="eastAsia"/>
          <w:szCs w:val="24"/>
        </w:rPr>
        <w:t>这一步骤</w:t>
      </w:r>
      <w:r>
        <w:rPr>
          <w:rFonts w:ascii="宋体" w:hAnsi="宋体" w:hint="eastAsia"/>
          <w:bCs/>
        </w:rPr>
        <w:t>…</w:t>
      </w:r>
      <w:r>
        <w:rPr>
          <w:rFonts w:cs="Times New Roman" w:hint="eastAsia"/>
          <w:szCs w:val="24"/>
        </w:rPr>
        <w:t>(</w:t>
      </w:r>
      <w:r>
        <w:rPr>
          <w:rFonts w:cs="Times New Roman" w:hint="eastAsia"/>
          <w:szCs w:val="24"/>
        </w:rPr>
        <w:t>优势</w:t>
      </w:r>
      <w:r>
        <w:rPr>
          <w:rFonts w:cs="Times New Roman" w:hint="eastAsia"/>
          <w:szCs w:val="24"/>
        </w:rPr>
        <w:t>)</w:t>
      </w:r>
      <w:r w:rsidRPr="00E37966">
        <w:rPr>
          <w:rFonts w:cs="Times New Roman" w:hint="eastAsia"/>
          <w:szCs w:val="24"/>
        </w:rPr>
        <w:t>。</w:t>
      </w:r>
    </w:p>
    <w:bookmarkEnd w:id="3"/>
    <w:p w14:paraId="0C35F0F6" w14:textId="00C24904" w:rsidR="0091270E" w:rsidRPr="0091270E" w:rsidRDefault="0091270E" w:rsidP="0091270E">
      <w:pPr>
        <w:pStyle w:val="Body"/>
        <w:ind w:firstLine="480"/>
        <w:jc w:val="left"/>
        <w:rPr>
          <w:rFonts w:cs="Times New Roman"/>
          <w:szCs w:val="24"/>
        </w:rPr>
      </w:pPr>
    </w:p>
    <w:p w14:paraId="6D88125A" w14:textId="7804F3C6" w:rsidR="00E37966" w:rsidRPr="00E37966" w:rsidRDefault="00E37966" w:rsidP="004D4BBB">
      <w:pPr>
        <w:pStyle w:val="Body"/>
        <w:ind w:firstLine="480"/>
        <w:jc w:val="left"/>
        <w:rPr>
          <w:rFonts w:cs="Times New Roman"/>
          <w:szCs w:val="24"/>
        </w:rPr>
      </w:pPr>
      <w:r w:rsidRPr="00E37966">
        <w:rPr>
          <w:rFonts w:cs="Times New Roman" w:hint="eastAsia"/>
          <w:szCs w:val="24"/>
        </w:rPr>
        <w:t>第二步，</w:t>
      </w:r>
      <w:r w:rsidR="0091270E">
        <w:rPr>
          <w:rFonts w:ascii="宋体" w:hAnsi="宋体" w:hint="eastAsia"/>
          <w:bCs/>
        </w:rPr>
        <w:t>…</w:t>
      </w:r>
      <w:r w:rsidRPr="00E37966">
        <w:rPr>
          <w:rFonts w:cs="Times New Roman" w:hint="eastAsia"/>
          <w:szCs w:val="24"/>
        </w:rPr>
        <w:t>。</w:t>
      </w:r>
    </w:p>
    <w:bookmarkEnd w:id="4"/>
    <w:p w14:paraId="091F5A82" w14:textId="77777777" w:rsidR="0091270E" w:rsidRPr="00E37966" w:rsidRDefault="0091270E" w:rsidP="0091270E">
      <w:pPr>
        <w:pStyle w:val="Body"/>
        <w:ind w:firstLine="480"/>
        <w:jc w:val="left"/>
        <w:rPr>
          <w:rFonts w:cs="Times New Roman"/>
          <w:szCs w:val="24"/>
        </w:rPr>
      </w:pPr>
      <w:r w:rsidRPr="00E37966">
        <w:rPr>
          <w:rFonts w:cs="Times New Roman" w:hint="eastAsia"/>
          <w:szCs w:val="24"/>
        </w:rPr>
        <w:t>首先</w:t>
      </w:r>
      <w:r>
        <w:rPr>
          <w:rFonts w:ascii="宋体" w:hAnsi="宋体" w:hint="eastAsia"/>
          <w:bCs/>
        </w:rPr>
        <w:t>…</w:t>
      </w:r>
      <w:r w:rsidRPr="00E37966">
        <w:rPr>
          <w:rFonts w:cs="Times New Roman" w:hint="eastAsia"/>
          <w:szCs w:val="24"/>
        </w:rPr>
        <w:t>。随后，</w:t>
      </w:r>
      <w:r>
        <w:rPr>
          <w:rFonts w:ascii="宋体" w:hAnsi="宋体" w:hint="eastAsia"/>
          <w:bCs/>
        </w:rPr>
        <w:t>…</w:t>
      </w:r>
      <w:r w:rsidRPr="00E37966">
        <w:rPr>
          <w:rFonts w:cs="Times New Roman" w:hint="eastAsia"/>
          <w:szCs w:val="24"/>
        </w:rPr>
        <w:t>。</w:t>
      </w:r>
      <w:r>
        <w:rPr>
          <w:rFonts w:cs="Times New Roman" w:hint="eastAsia"/>
          <w:szCs w:val="24"/>
        </w:rPr>
        <w:t>这一步骤</w:t>
      </w:r>
      <w:r>
        <w:rPr>
          <w:rFonts w:ascii="宋体" w:hAnsi="宋体" w:hint="eastAsia"/>
          <w:bCs/>
        </w:rPr>
        <w:t>…</w:t>
      </w:r>
      <w:r>
        <w:rPr>
          <w:rFonts w:cs="Times New Roman" w:hint="eastAsia"/>
          <w:szCs w:val="24"/>
        </w:rPr>
        <w:t>(</w:t>
      </w:r>
      <w:r>
        <w:rPr>
          <w:rFonts w:cs="Times New Roman" w:hint="eastAsia"/>
          <w:szCs w:val="24"/>
        </w:rPr>
        <w:t>优势</w:t>
      </w:r>
      <w:r>
        <w:rPr>
          <w:rFonts w:cs="Times New Roman" w:hint="eastAsia"/>
          <w:szCs w:val="24"/>
        </w:rPr>
        <w:t>)</w:t>
      </w:r>
      <w:r w:rsidRPr="00E37966">
        <w:rPr>
          <w:rFonts w:cs="Times New Roman" w:hint="eastAsia"/>
          <w:szCs w:val="24"/>
        </w:rPr>
        <w:t>。</w:t>
      </w:r>
    </w:p>
    <w:p w14:paraId="0AE2DC9A" w14:textId="61EE8B65" w:rsidR="00E37966" w:rsidRPr="00E37966" w:rsidRDefault="00E37966" w:rsidP="004D4BBB">
      <w:pPr>
        <w:pStyle w:val="Body"/>
        <w:ind w:firstLine="480"/>
        <w:jc w:val="left"/>
        <w:rPr>
          <w:rFonts w:cs="Times New Roman"/>
          <w:szCs w:val="24"/>
        </w:rPr>
      </w:pPr>
      <w:r w:rsidRPr="00E37966">
        <w:rPr>
          <w:rFonts w:cs="Times New Roman" w:hint="eastAsia"/>
          <w:szCs w:val="24"/>
        </w:rPr>
        <w:t>第三步，</w:t>
      </w:r>
      <w:r w:rsidR="0091270E">
        <w:rPr>
          <w:rFonts w:ascii="宋体" w:hAnsi="宋体" w:hint="eastAsia"/>
          <w:bCs/>
        </w:rPr>
        <w:t>…</w:t>
      </w:r>
      <w:r w:rsidRPr="00E37966">
        <w:rPr>
          <w:rFonts w:cs="Times New Roman" w:hint="eastAsia"/>
          <w:szCs w:val="24"/>
        </w:rPr>
        <w:t>。</w:t>
      </w:r>
    </w:p>
    <w:p w14:paraId="7F88C495" w14:textId="77777777" w:rsidR="0091270E" w:rsidRPr="00E37966" w:rsidRDefault="0091270E" w:rsidP="0091270E">
      <w:pPr>
        <w:pStyle w:val="Body"/>
        <w:ind w:firstLine="480"/>
        <w:jc w:val="left"/>
        <w:rPr>
          <w:rFonts w:cs="Times New Roman"/>
          <w:szCs w:val="24"/>
        </w:rPr>
      </w:pPr>
      <w:r w:rsidRPr="00E37966">
        <w:rPr>
          <w:rFonts w:cs="Times New Roman" w:hint="eastAsia"/>
          <w:szCs w:val="24"/>
        </w:rPr>
        <w:t>首先</w:t>
      </w:r>
      <w:bookmarkStart w:id="5" w:name="OLE_LINK33"/>
      <w:r>
        <w:rPr>
          <w:rFonts w:ascii="宋体" w:hAnsi="宋体" w:hint="eastAsia"/>
          <w:bCs/>
        </w:rPr>
        <w:t>…</w:t>
      </w:r>
      <w:bookmarkEnd w:id="5"/>
      <w:r w:rsidRPr="00E37966">
        <w:rPr>
          <w:rFonts w:cs="Times New Roman" w:hint="eastAsia"/>
          <w:szCs w:val="24"/>
        </w:rPr>
        <w:t>。随后，</w:t>
      </w:r>
      <w:r>
        <w:rPr>
          <w:rFonts w:ascii="宋体" w:hAnsi="宋体" w:hint="eastAsia"/>
          <w:bCs/>
        </w:rPr>
        <w:t>…</w:t>
      </w:r>
      <w:r w:rsidRPr="00E37966">
        <w:rPr>
          <w:rFonts w:cs="Times New Roman" w:hint="eastAsia"/>
          <w:szCs w:val="24"/>
        </w:rPr>
        <w:t>。</w:t>
      </w:r>
      <w:r>
        <w:rPr>
          <w:rFonts w:cs="Times New Roman" w:hint="eastAsia"/>
          <w:szCs w:val="24"/>
        </w:rPr>
        <w:t>这一步骤</w:t>
      </w:r>
      <w:r>
        <w:rPr>
          <w:rFonts w:ascii="宋体" w:hAnsi="宋体" w:hint="eastAsia"/>
          <w:bCs/>
        </w:rPr>
        <w:t>…</w:t>
      </w:r>
      <w:r>
        <w:rPr>
          <w:rFonts w:cs="Times New Roman" w:hint="eastAsia"/>
          <w:szCs w:val="24"/>
        </w:rPr>
        <w:t>(</w:t>
      </w:r>
      <w:r>
        <w:rPr>
          <w:rFonts w:cs="Times New Roman" w:hint="eastAsia"/>
          <w:szCs w:val="24"/>
        </w:rPr>
        <w:t>优势</w:t>
      </w:r>
      <w:r>
        <w:rPr>
          <w:rFonts w:cs="Times New Roman" w:hint="eastAsia"/>
          <w:szCs w:val="24"/>
        </w:rPr>
        <w:t>)</w:t>
      </w:r>
      <w:r w:rsidRPr="00E37966">
        <w:rPr>
          <w:rFonts w:cs="Times New Roman" w:hint="eastAsia"/>
          <w:szCs w:val="24"/>
        </w:rPr>
        <w:t>。</w:t>
      </w:r>
    </w:p>
    <w:p w14:paraId="4AEFDA63" w14:textId="3D6C2AC1" w:rsidR="00E37966" w:rsidRPr="00E37966" w:rsidRDefault="00E37966" w:rsidP="004D4BBB">
      <w:pPr>
        <w:pStyle w:val="Body"/>
        <w:ind w:firstLine="480"/>
        <w:jc w:val="left"/>
        <w:rPr>
          <w:rFonts w:cs="Times New Roman"/>
          <w:szCs w:val="24"/>
        </w:rPr>
      </w:pPr>
      <w:r w:rsidRPr="00E37966">
        <w:rPr>
          <w:rFonts w:cs="Times New Roman" w:hint="eastAsia"/>
          <w:szCs w:val="24"/>
        </w:rPr>
        <w:t>第</w:t>
      </w:r>
      <w:r w:rsidR="0091270E">
        <w:rPr>
          <w:rFonts w:ascii="宋体" w:hAnsi="宋体" w:hint="eastAsia"/>
          <w:bCs/>
        </w:rPr>
        <w:t>…</w:t>
      </w:r>
      <w:r w:rsidRPr="00E37966">
        <w:rPr>
          <w:rFonts w:cs="Times New Roman" w:hint="eastAsia"/>
          <w:szCs w:val="24"/>
        </w:rPr>
        <w:t>步，</w:t>
      </w:r>
      <w:r w:rsidR="0091270E">
        <w:rPr>
          <w:rFonts w:ascii="宋体" w:hAnsi="宋体" w:hint="eastAsia"/>
          <w:bCs/>
        </w:rPr>
        <w:t>…</w:t>
      </w:r>
      <w:r w:rsidRPr="00E37966">
        <w:rPr>
          <w:rFonts w:cs="Times New Roman" w:hint="eastAsia"/>
          <w:szCs w:val="24"/>
        </w:rPr>
        <w:t>。</w:t>
      </w:r>
    </w:p>
    <w:p w14:paraId="6E99F19C" w14:textId="5E340D27" w:rsidR="00E37966" w:rsidRPr="00E37966" w:rsidRDefault="0091270E" w:rsidP="004D4BBB">
      <w:pPr>
        <w:pStyle w:val="Body"/>
        <w:ind w:firstLine="480"/>
        <w:jc w:val="left"/>
        <w:rPr>
          <w:rFonts w:cs="Times New Roman"/>
          <w:szCs w:val="24"/>
        </w:rPr>
      </w:pPr>
      <w:r>
        <w:rPr>
          <w:rFonts w:ascii="宋体" w:hAnsi="宋体" w:hint="eastAsia"/>
          <w:bCs/>
        </w:rPr>
        <w:t>…</w:t>
      </w:r>
      <w:r w:rsidR="00E37966" w:rsidRPr="00E37966">
        <w:rPr>
          <w:rFonts w:cs="Times New Roman" w:hint="eastAsia"/>
          <w:szCs w:val="24"/>
        </w:rPr>
        <w:t>。</w:t>
      </w:r>
    </w:p>
    <w:p w14:paraId="6C1E8A69" w14:textId="77777777" w:rsidR="0091270E" w:rsidRDefault="00E17B50" w:rsidP="004D4BBB">
      <w:pPr>
        <w:pStyle w:val="Body"/>
        <w:ind w:firstLine="480"/>
        <w:jc w:val="left"/>
        <w:rPr>
          <w:rFonts w:ascii="宋体" w:hAnsi="宋体" w:hint="eastAsia"/>
          <w:bCs/>
        </w:rPr>
      </w:pPr>
      <w:r w:rsidRPr="007F1F47">
        <w:rPr>
          <w:rFonts w:ascii="Cambria Math" w:hAnsi="Cambria Math" w:cs="Cambria Math"/>
          <w:szCs w:val="24"/>
        </w:rPr>
        <w:t>③</w:t>
      </w:r>
      <w:r w:rsidR="0091270E">
        <w:rPr>
          <w:rFonts w:ascii="宋体" w:hAnsi="宋体" w:hint="eastAsia"/>
          <w:bCs/>
        </w:rPr>
        <w:t>…</w:t>
      </w:r>
    </w:p>
    <w:p w14:paraId="109C56AF" w14:textId="359FF2EB" w:rsidR="00F50FA6" w:rsidRDefault="0091270E" w:rsidP="004D4BBB">
      <w:pPr>
        <w:pStyle w:val="Body"/>
        <w:ind w:firstLine="480"/>
        <w:jc w:val="left"/>
        <w:rPr>
          <w:rFonts w:cs="Times New Roman"/>
          <w:szCs w:val="24"/>
        </w:rPr>
      </w:pPr>
      <w:r>
        <w:rPr>
          <w:rFonts w:ascii="宋体" w:hAnsi="宋体" w:hint="eastAsia"/>
          <w:bCs/>
        </w:rPr>
        <w:t>…</w:t>
      </w:r>
    </w:p>
    <w:p w14:paraId="58B62A4D" w14:textId="0F11E2E5" w:rsidR="00EE7D8C" w:rsidRDefault="00EE7D8C" w:rsidP="004D4BBB">
      <w:pPr>
        <w:pStyle w:val="Body"/>
        <w:ind w:firstLine="480"/>
        <w:jc w:val="left"/>
        <w:rPr>
          <w:rFonts w:cs="Times New Roman"/>
          <w:szCs w:val="24"/>
        </w:rPr>
      </w:pPr>
      <w:r w:rsidRPr="007F1F47">
        <w:rPr>
          <w:rFonts w:cs="Times New Roman"/>
          <w:szCs w:val="24"/>
        </w:rPr>
        <w:t>2</w:t>
      </w:r>
      <w:r w:rsidRPr="007F1F47">
        <w:rPr>
          <w:rFonts w:cs="Times New Roman"/>
          <w:szCs w:val="24"/>
        </w:rPr>
        <w:t>、</w:t>
      </w:r>
      <w:r w:rsidR="0091270E">
        <w:rPr>
          <w:rFonts w:ascii="宋体" w:hAnsi="宋体" w:hint="eastAsia"/>
          <w:bCs/>
        </w:rPr>
        <w:t>…</w:t>
      </w:r>
      <w:r w:rsidR="00AD1DDC" w:rsidRPr="007F1F47">
        <w:rPr>
          <w:rFonts w:cs="Times New Roman"/>
          <w:szCs w:val="24"/>
        </w:rPr>
        <w:t>模块</w:t>
      </w:r>
    </w:p>
    <w:p w14:paraId="0BE317A0" w14:textId="27A0FB74" w:rsidR="0091270E" w:rsidRDefault="0091270E" w:rsidP="004D4BBB">
      <w:pPr>
        <w:pStyle w:val="Body"/>
        <w:ind w:firstLine="480"/>
        <w:jc w:val="left"/>
        <w:rPr>
          <w:rFonts w:ascii="宋体" w:hAnsi="宋体" w:hint="eastAsia"/>
          <w:bCs/>
        </w:rPr>
      </w:pPr>
      <w:r>
        <w:rPr>
          <w:rFonts w:ascii="宋体" w:hAnsi="宋体" w:hint="eastAsia"/>
          <w:bCs/>
        </w:rPr>
        <w:t>…</w:t>
      </w:r>
    </w:p>
    <w:p w14:paraId="1D2FFFEB" w14:textId="013457EF" w:rsidR="0091270E" w:rsidRDefault="0091270E" w:rsidP="004D4BBB">
      <w:pPr>
        <w:pStyle w:val="Body"/>
        <w:ind w:firstLine="480"/>
        <w:jc w:val="left"/>
        <w:rPr>
          <w:rFonts w:ascii="宋体" w:hAnsi="宋体" w:hint="eastAsia"/>
          <w:bCs/>
        </w:rPr>
      </w:pPr>
      <w:r>
        <w:rPr>
          <w:rFonts w:ascii="宋体" w:hAnsi="宋体" w:hint="eastAsia"/>
          <w:bCs/>
        </w:rPr>
        <w:t>…、…</w:t>
      </w:r>
    </w:p>
    <w:p w14:paraId="0C083B5F" w14:textId="73C14C11" w:rsidR="0091270E" w:rsidRPr="007F1F47" w:rsidRDefault="0091270E" w:rsidP="004D4BBB">
      <w:pPr>
        <w:pStyle w:val="Body"/>
        <w:ind w:firstLine="480"/>
        <w:jc w:val="left"/>
        <w:rPr>
          <w:rFonts w:cs="Times New Roman"/>
          <w:szCs w:val="24"/>
        </w:rPr>
      </w:pPr>
      <w:r>
        <w:rPr>
          <w:rFonts w:ascii="宋体" w:hAnsi="宋体" w:hint="eastAsia"/>
          <w:bCs/>
        </w:rPr>
        <w:t>…</w:t>
      </w:r>
    </w:p>
    <w:bookmarkEnd w:id="1"/>
    <w:p w14:paraId="18DF58AA" w14:textId="51503BD9" w:rsidR="004C4D96" w:rsidRDefault="00E74D64" w:rsidP="004D4BBB">
      <w:pPr>
        <w:spacing w:line="360" w:lineRule="auto"/>
        <w:ind w:firstLineChars="200" w:firstLine="480"/>
        <w:jc w:val="left"/>
        <w:rPr>
          <w:sz w:val="24"/>
          <w:szCs w:val="24"/>
        </w:rPr>
      </w:pPr>
      <w:r w:rsidRPr="00E74D64">
        <w:rPr>
          <w:sz w:val="24"/>
          <w:szCs w:val="24"/>
        </w:rPr>
        <w:t>通过上述流程，本模块不仅实现了</w:t>
      </w:r>
      <w:r w:rsidR="0091270E">
        <w:rPr>
          <w:rFonts w:ascii="宋体" w:hAnsi="宋体" w:hint="eastAsia"/>
          <w:bCs/>
        </w:rPr>
        <w:t>…</w:t>
      </w:r>
      <w:r w:rsidRPr="00E74D64">
        <w:rPr>
          <w:sz w:val="24"/>
          <w:szCs w:val="24"/>
        </w:rPr>
        <w:t>，还通过</w:t>
      </w:r>
      <w:r w:rsidR="0091270E">
        <w:rPr>
          <w:rFonts w:ascii="宋体" w:hAnsi="宋体" w:hint="eastAsia"/>
          <w:bCs/>
        </w:rPr>
        <w:t>…</w:t>
      </w:r>
    </w:p>
    <w:p w14:paraId="4B593E09" w14:textId="77777777" w:rsidR="00CA4CC2" w:rsidRPr="007F1F47" w:rsidRDefault="00CA4CC2" w:rsidP="004D4BBB">
      <w:pPr>
        <w:spacing w:line="360" w:lineRule="auto"/>
        <w:ind w:firstLineChars="200" w:firstLine="480"/>
        <w:jc w:val="left"/>
        <w:rPr>
          <w:sz w:val="24"/>
          <w:szCs w:val="24"/>
        </w:rPr>
      </w:pPr>
      <w:r w:rsidRPr="007F1F47">
        <w:rPr>
          <w:sz w:val="24"/>
          <w:szCs w:val="24"/>
        </w:rPr>
        <w:t>本发明未详尽之处，均可参见现有技术。</w:t>
      </w:r>
    </w:p>
    <w:p w14:paraId="39ADB5AA" w14:textId="77777777" w:rsidR="002017AB" w:rsidRPr="007F1F47" w:rsidRDefault="00CA4CC2" w:rsidP="004D4BBB">
      <w:pPr>
        <w:spacing w:line="360" w:lineRule="auto"/>
        <w:ind w:firstLineChars="200" w:firstLine="480"/>
        <w:jc w:val="left"/>
        <w:rPr>
          <w:sz w:val="24"/>
          <w:szCs w:val="24"/>
        </w:rPr>
      </w:pPr>
      <w:r w:rsidRPr="007F1F47">
        <w:rPr>
          <w:sz w:val="24"/>
          <w:szCs w:val="24"/>
        </w:rPr>
        <w:t>本发明</w:t>
      </w:r>
      <w:bookmarkStart w:id="6" w:name="OLE_LINK117"/>
      <w:r w:rsidR="001C4B59" w:rsidRPr="007F1F47">
        <w:rPr>
          <w:sz w:val="24"/>
          <w:szCs w:val="24"/>
        </w:rPr>
        <w:t>具体</w:t>
      </w:r>
      <w:r w:rsidRPr="007F1F47">
        <w:rPr>
          <w:sz w:val="24"/>
          <w:szCs w:val="24"/>
        </w:rPr>
        <w:t>有益效果为</w:t>
      </w:r>
      <w:bookmarkEnd w:id="6"/>
      <w:r w:rsidRPr="007F1F47">
        <w:rPr>
          <w:sz w:val="24"/>
          <w:szCs w:val="24"/>
        </w:rPr>
        <w:t>：</w:t>
      </w:r>
    </w:p>
    <w:p w14:paraId="581EFECB" w14:textId="0BBED4AE" w:rsidR="009361AA" w:rsidRPr="007F1F47" w:rsidRDefault="009361AA" w:rsidP="004D4BBB">
      <w:pPr>
        <w:spacing w:line="360" w:lineRule="auto"/>
        <w:ind w:firstLineChars="200" w:firstLine="480"/>
        <w:jc w:val="left"/>
        <w:rPr>
          <w:sz w:val="24"/>
          <w:szCs w:val="24"/>
        </w:rPr>
      </w:pPr>
      <w:r w:rsidRPr="007F1F47">
        <w:rPr>
          <w:sz w:val="24"/>
          <w:szCs w:val="24"/>
        </w:rPr>
        <w:t>本发明</w:t>
      </w:r>
      <w:r w:rsidR="0065779D" w:rsidRPr="0065779D">
        <w:rPr>
          <w:rFonts w:hint="eastAsia"/>
          <w:sz w:val="24"/>
          <w:szCs w:val="24"/>
        </w:rPr>
        <w:t>构建了一种</w:t>
      </w:r>
      <w:r w:rsidR="0091270E">
        <w:rPr>
          <w:rFonts w:ascii="宋体" w:hAnsi="宋体" w:hint="eastAsia"/>
          <w:bCs/>
        </w:rPr>
        <w:t>…</w:t>
      </w:r>
      <w:r w:rsidR="0065779D" w:rsidRPr="0065779D">
        <w:rPr>
          <w:rFonts w:hint="eastAsia"/>
          <w:sz w:val="24"/>
          <w:szCs w:val="24"/>
        </w:rPr>
        <w:t>架构</w:t>
      </w:r>
      <w:r w:rsidR="0065779D">
        <w:rPr>
          <w:rFonts w:hint="eastAsia"/>
          <w:sz w:val="24"/>
          <w:szCs w:val="24"/>
        </w:rPr>
        <w:t>，</w:t>
      </w:r>
      <w:r w:rsidR="0065779D" w:rsidRPr="0065779D">
        <w:rPr>
          <w:rFonts w:hint="eastAsia"/>
          <w:sz w:val="24"/>
          <w:szCs w:val="24"/>
        </w:rPr>
        <w:t>通过</w:t>
      </w:r>
      <w:r w:rsidR="0091270E">
        <w:rPr>
          <w:rFonts w:ascii="宋体" w:hAnsi="宋体" w:hint="eastAsia"/>
          <w:bCs/>
        </w:rPr>
        <w:t>…</w:t>
      </w:r>
      <w:r w:rsidR="0065779D" w:rsidRPr="0065779D">
        <w:rPr>
          <w:rFonts w:hint="eastAsia"/>
          <w:sz w:val="24"/>
          <w:szCs w:val="24"/>
        </w:rPr>
        <w:t>，结合</w:t>
      </w:r>
      <w:r w:rsidR="0091270E">
        <w:rPr>
          <w:rFonts w:ascii="宋体" w:hAnsi="宋体" w:hint="eastAsia"/>
          <w:bCs/>
        </w:rPr>
        <w:t>…</w:t>
      </w:r>
      <w:r w:rsidR="0065779D" w:rsidRPr="0065779D">
        <w:rPr>
          <w:rFonts w:hint="eastAsia"/>
          <w:sz w:val="24"/>
          <w:szCs w:val="24"/>
        </w:rPr>
        <w:t>，在一个统一的架构中实现了</w:t>
      </w:r>
      <w:r w:rsidR="0091270E">
        <w:rPr>
          <w:rFonts w:ascii="宋体" w:hAnsi="宋体" w:hint="eastAsia"/>
          <w:bCs/>
        </w:rPr>
        <w:t>…</w:t>
      </w:r>
      <w:r w:rsidR="0065779D">
        <w:rPr>
          <w:rFonts w:hint="eastAsia"/>
          <w:sz w:val="24"/>
          <w:szCs w:val="24"/>
        </w:rPr>
        <w:t>，有效解决了</w:t>
      </w:r>
      <w:r w:rsidR="0091270E">
        <w:rPr>
          <w:rFonts w:ascii="宋体" w:hAnsi="宋体" w:hint="eastAsia"/>
          <w:bCs/>
        </w:rPr>
        <w:t>…</w:t>
      </w:r>
      <w:r w:rsidR="0065779D" w:rsidRPr="0065779D">
        <w:rPr>
          <w:sz w:val="24"/>
          <w:szCs w:val="24"/>
        </w:rPr>
        <w:t>瓶颈，</w:t>
      </w:r>
      <w:r w:rsidR="0065779D">
        <w:rPr>
          <w:rFonts w:hint="eastAsia"/>
          <w:sz w:val="24"/>
          <w:szCs w:val="24"/>
        </w:rPr>
        <w:t>提高了</w:t>
      </w:r>
      <w:r w:rsidR="0091270E">
        <w:rPr>
          <w:rFonts w:ascii="宋体" w:hAnsi="宋体" w:hint="eastAsia"/>
          <w:bCs/>
        </w:rPr>
        <w:t>…</w:t>
      </w:r>
      <w:r w:rsidRPr="007F1F47">
        <w:rPr>
          <w:sz w:val="24"/>
          <w:szCs w:val="24"/>
        </w:rPr>
        <w:t>。</w:t>
      </w:r>
    </w:p>
    <w:p w14:paraId="382188E3" w14:textId="50FB98CD" w:rsidR="003934FB" w:rsidRPr="007F1F47" w:rsidRDefault="00586FD8" w:rsidP="004D4BBB">
      <w:pPr>
        <w:spacing w:line="360" w:lineRule="auto"/>
        <w:ind w:firstLineChars="200" w:firstLine="480"/>
        <w:jc w:val="left"/>
        <w:rPr>
          <w:sz w:val="24"/>
          <w:szCs w:val="24"/>
        </w:rPr>
      </w:pPr>
      <w:r w:rsidRPr="007F1F47">
        <w:rPr>
          <w:sz w:val="24"/>
          <w:szCs w:val="24"/>
        </w:rPr>
        <w:t>本发明</w:t>
      </w:r>
      <w:r w:rsidR="00A40273">
        <w:rPr>
          <w:rFonts w:hint="eastAsia"/>
          <w:sz w:val="24"/>
          <w:szCs w:val="24"/>
        </w:rPr>
        <w:t>在</w:t>
      </w:r>
      <w:r w:rsidR="0091270E">
        <w:rPr>
          <w:rFonts w:ascii="宋体" w:hAnsi="宋体" w:hint="eastAsia"/>
          <w:bCs/>
        </w:rPr>
        <w:t>…</w:t>
      </w:r>
      <w:r w:rsidR="00A40273" w:rsidRPr="00A40273">
        <w:rPr>
          <w:rFonts w:hint="eastAsia"/>
          <w:sz w:val="24"/>
          <w:szCs w:val="24"/>
        </w:rPr>
        <w:t>层面</w:t>
      </w:r>
      <w:r w:rsidR="00727BF4">
        <w:rPr>
          <w:rFonts w:hint="eastAsia"/>
          <w:sz w:val="24"/>
          <w:szCs w:val="24"/>
        </w:rPr>
        <w:t>通过</w:t>
      </w:r>
      <w:r w:rsidR="0091270E">
        <w:rPr>
          <w:rFonts w:ascii="宋体" w:hAnsi="宋体" w:hint="eastAsia"/>
          <w:bCs/>
        </w:rPr>
        <w:t>…</w:t>
      </w:r>
      <w:r w:rsidR="00A40273" w:rsidRPr="00A40273">
        <w:rPr>
          <w:rFonts w:hint="eastAsia"/>
          <w:sz w:val="24"/>
          <w:szCs w:val="24"/>
        </w:rPr>
        <w:t>构建了</w:t>
      </w:r>
      <w:r w:rsidR="0091270E">
        <w:rPr>
          <w:rFonts w:ascii="宋体" w:hAnsi="宋体" w:hint="eastAsia"/>
          <w:bCs/>
        </w:rPr>
        <w:t>…</w:t>
      </w:r>
      <w:r w:rsidR="00A40273">
        <w:rPr>
          <w:rFonts w:hint="eastAsia"/>
          <w:sz w:val="24"/>
          <w:szCs w:val="24"/>
        </w:rPr>
        <w:t>，</w:t>
      </w:r>
      <w:r w:rsidR="00A40273" w:rsidRPr="00A40273">
        <w:rPr>
          <w:rFonts w:hint="eastAsia"/>
          <w:sz w:val="24"/>
          <w:szCs w:val="24"/>
        </w:rPr>
        <w:t>在</w:t>
      </w:r>
      <w:r w:rsidR="0091270E">
        <w:rPr>
          <w:rFonts w:ascii="宋体" w:hAnsi="宋体" w:hint="eastAsia"/>
          <w:bCs/>
        </w:rPr>
        <w:t>…</w:t>
      </w:r>
      <w:r w:rsidR="00A40273" w:rsidRPr="00A40273">
        <w:rPr>
          <w:rFonts w:hint="eastAsia"/>
          <w:sz w:val="24"/>
          <w:szCs w:val="24"/>
        </w:rPr>
        <w:t>层面引入</w:t>
      </w:r>
      <w:r w:rsidR="00A40273">
        <w:rPr>
          <w:rFonts w:hint="eastAsia"/>
          <w:sz w:val="24"/>
          <w:szCs w:val="24"/>
        </w:rPr>
        <w:t>，从而解决了</w:t>
      </w:r>
      <w:r w:rsidR="0091270E">
        <w:rPr>
          <w:rFonts w:ascii="宋体" w:hAnsi="宋体" w:hint="eastAsia"/>
          <w:bCs/>
        </w:rPr>
        <w:t>…</w:t>
      </w:r>
      <w:r w:rsidR="003934FB" w:rsidRPr="007F1F47">
        <w:rPr>
          <w:sz w:val="24"/>
          <w:szCs w:val="24"/>
        </w:rPr>
        <w:t>。</w:t>
      </w:r>
    </w:p>
    <w:p w14:paraId="798D4FD1" w14:textId="0849EAAF" w:rsidR="00586FD8" w:rsidRPr="007F1F47" w:rsidRDefault="002834AE" w:rsidP="004D4BBB">
      <w:pPr>
        <w:spacing w:line="360" w:lineRule="auto"/>
        <w:ind w:firstLineChars="200" w:firstLine="480"/>
        <w:jc w:val="left"/>
        <w:rPr>
          <w:sz w:val="24"/>
          <w:szCs w:val="24"/>
        </w:rPr>
      </w:pPr>
      <w:r w:rsidRPr="007F1F47">
        <w:rPr>
          <w:sz w:val="24"/>
          <w:szCs w:val="24"/>
        </w:rPr>
        <w:t>本发明通过</w:t>
      </w:r>
      <w:r w:rsidR="0091270E">
        <w:rPr>
          <w:rFonts w:ascii="宋体" w:hAnsi="宋体" w:hint="eastAsia"/>
          <w:bCs/>
        </w:rPr>
        <w:t>…</w:t>
      </w:r>
      <w:r w:rsidR="00727BF4">
        <w:rPr>
          <w:rFonts w:hint="eastAsia"/>
          <w:sz w:val="24"/>
          <w:szCs w:val="24"/>
        </w:rPr>
        <w:t>，</w:t>
      </w:r>
      <w:r w:rsidR="005506DD">
        <w:rPr>
          <w:rFonts w:hint="eastAsia"/>
          <w:sz w:val="24"/>
          <w:szCs w:val="24"/>
        </w:rPr>
        <w:t>利用</w:t>
      </w:r>
      <w:r w:rsidR="0091270E">
        <w:rPr>
          <w:rFonts w:ascii="宋体" w:hAnsi="宋体" w:hint="eastAsia"/>
          <w:bCs/>
        </w:rPr>
        <w:t>…</w:t>
      </w:r>
      <w:r w:rsidR="005506DD">
        <w:rPr>
          <w:rFonts w:hint="eastAsia"/>
          <w:sz w:val="24"/>
          <w:szCs w:val="24"/>
        </w:rPr>
        <w:t>，解决了</w:t>
      </w:r>
      <w:r w:rsidR="0091270E">
        <w:rPr>
          <w:rFonts w:ascii="宋体" w:hAnsi="宋体" w:hint="eastAsia"/>
          <w:bCs/>
        </w:rPr>
        <w:t>…</w:t>
      </w:r>
      <w:r w:rsidR="000B5E29" w:rsidRPr="007F1F47">
        <w:rPr>
          <w:sz w:val="24"/>
          <w:szCs w:val="24"/>
        </w:rPr>
        <w:t>。</w:t>
      </w:r>
    </w:p>
    <w:p w14:paraId="3D3BFF95" w14:textId="4C788C32" w:rsidR="008C0056" w:rsidRPr="007F1F47" w:rsidRDefault="0000499F" w:rsidP="004D4BBB">
      <w:pPr>
        <w:spacing w:line="360" w:lineRule="auto"/>
        <w:ind w:firstLineChars="200" w:firstLine="480"/>
        <w:jc w:val="left"/>
        <w:rPr>
          <w:sz w:val="24"/>
          <w:szCs w:val="24"/>
        </w:rPr>
      </w:pPr>
      <w:r w:rsidRPr="007F1F47">
        <w:rPr>
          <w:sz w:val="24"/>
          <w:szCs w:val="24"/>
        </w:rPr>
        <w:t>本发明</w:t>
      </w:r>
      <w:r w:rsidR="005506DD">
        <w:rPr>
          <w:rFonts w:hint="eastAsia"/>
          <w:sz w:val="24"/>
          <w:szCs w:val="24"/>
        </w:rPr>
        <w:t>建立</w:t>
      </w:r>
      <w:r w:rsidR="0091270E">
        <w:rPr>
          <w:rFonts w:ascii="宋体" w:hAnsi="宋体" w:hint="eastAsia"/>
          <w:bCs/>
        </w:rPr>
        <w:t>…</w:t>
      </w:r>
      <w:r w:rsidR="005506DD">
        <w:rPr>
          <w:rFonts w:hint="eastAsia"/>
          <w:sz w:val="24"/>
          <w:szCs w:val="24"/>
        </w:rPr>
        <w:t>，</w:t>
      </w:r>
      <w:r w:rsidR="005506DD" w:rsidRPr="005506DD">
        <w:rPr>
          <w:sz w:val="24"/>
          <w:szCs w:val="24"/>
        </w:rPr>
        <w:t>通过</w:t>
      </w:r>
      <w:r w:rsidR="0091270E">
        <w:rPr>
          <w:rFonts w:ascii="宋体" w:hAnsi="宋体" w:hint="eastAsia"/>
          <w:bCs/>
        </w:rPr>
        <w:t>…</w:t>
      </w:r>
      <w:r w:rsidR="005506DD">
        <w:rPr>
          <w:rFonts w:hint="eastAsia"/>
          <w:sz w:val="24"/>
          <w:szCs w:val="24"/>
        </w:rPr>
        <w:t>，解决了</w:t>
      </w:r>
      <w:r w:rsidR="0091270E">
        <w:rPr>
          <w:rFonts w:ascii="宋体" w:hAnsi="宋体" w:hint="eastAsia"/>
          <w:bCs/>
        </w:rPr>
        <w:t>…</w:t>
      </w:r>
      <w:r w:rsidR="00506D06" w:rsidRPr="007F1F47">
        <w:rPr>
          <w:sz w:val="24"/>
          <w:szCs w:val="24"/>
        </w:rPr>
        <w:t>。</w:t>
      </w:r>
    </w:p>
    <w:bookmarkEnd w:id="0"/>
    <w:p w14:paraId="41C8DE4E" w14:textId="77777777" w:rsidR="00B567EA" w:rsidRPr="004F46CA" w:rsidRDefault="00B567EA" w:rsidP="00C5154E">
      <w:pPr>
        <w:spacing w:line="360" w:lineRule="auto"/>
        <w:rPr>
          <w:b/>
          <w:sz w:val="24"/>
        </w:rPr>
      </w:pPr>
      <w:r w:rsidRPr="004F46CA">
        <w:rPr>
          <w:b/>
          <w:sz w:val="24"/>
        </w:rPr>
        <w:t>附图说明</w:t>
      </w:r>
    </w:p>
    <w:p w14:paraId="520534BF" w14:textId="77777777" w:rsidR="00CA4CC2" w:rsidRDefault="00CA4CC2" w:rsidP="00CA4CC2">
      <w:pPr>
        <w:spacing w:line="360" w:lineRule="auto"/>
        <w:ind w:firstLineChars="200" w:firstLine="480"/>
        <w:jc w:val="left"/>
        <w:rPr>
          <w:sz w:val="24"/>
        </w:rPr>
      </w:pPr>
      <w:r>
        <w:rPr>
          <w:rFonts w:hint="eastAsia"/>
          <w:sz w:val="24"/>
        </w:rPr>
        <w:t>构成本申请的一部分的说明书附图用来提供对本申请的进一步理解，本申请的示意性实施例及其说明用于解释本申请，并不构成对本申请的不当限定。</w:t>
      </w:r>
    </w:p>
    <w:p w14:paraId="2CC55822" w14:textId="72E3B230" w:rsidR="009B2783" w:rsidRDefault="009B2783" w:rsidP="009B2783">
      <w:pPr>
        <w:spacing w:line="360" w:lineRule="auto"/>
        <w:ind w:firstLineChars="200" w:firstLine="480"/>
        <w:rPr>
          <w:rFonts w:ascii="宋体" w:hAnsi="宋体" w:hint="eastAsia"/>
          <w:bCs/>
          <w:sz w:val="24"/>
        </w:rPr>
      </w:pPr>
      <w:r w:rsidRPr="008C5574">
        <w:rPr>
          <w:rFonts w:ascii="宋体" w:hAnsi="宋体" w:hint="eastAsia"/>
          <w:bCs/>
          <w:sz w:val="24"/>
        </w:rPr>
        <w:t>图一</w:t>
      </w:r>
      <w:r>
        <w:rPr>
          <w:rFonts w:ascii="宋体" w:hAnsi="宋体" w:hint="eastAsia"/>
          <w:bCs/>
          <w:sz w:val="24"/>
        </w:rPr>
        <w:t>为本发明</w:t>
      </w:r>
      <w:r w:rsidR="0091270E">
        <w:rPr>
          <w:rFonts w:ascii="宋体" w:hAnsi="宋体" w:hint="eastAsia"/>
          <w:bCs/>
        </w:rPr>
        <w:t>…</w:t>
      </w:r>
      <w:r>
        <w:rPr>
          <w:rFonts w:ascii="宋体" w:hAnsi="宋体" w:hint="eastAsia"/>
          <w:bCs/>
          <w:sz w:val="24"/>
        </w:rPr>
        <w:t>；</w:t>
      </w:r>
    </w:p>
    <w:p w14:paraId="29D2D48A" w14:textId="50726313" w:rsidR="009B2783" w:rsidRDefault="009B2783" w:rsidP="009B2783">
      <w:pPr>
        <w:spacing w:line="360" w:lineRule="auto"/>
        <w:ind w:firstLineChars="200" w:firstLine="480"/>
        <w:rPr>
          <w:rFonts w:ascii="宋体" w:hAnsi="宋体" w:hint="eastAsia"/>
          <w:bCs/>
          <w:sz w:val="24"/>
        </w:rPr>
      </w:pPr>
      <w:r>
        <w:rPr>
          <w:rFonts w:ascii="宋体" w:hAnsi="宋体" w:hint="eastAsia"/>
          <w:bCs/>
          <w:sz w:val="24"/>
        </w:rPr>
        <w:t>图二</w:t>
      </w:r>
      <w:r w:rsidRPr="00971049">
        <w:rPr>
          <w:rFonts w:ascii="宋体" w:hAnsi="宋体" w:hint="eastAsia"/>
          <w:bCs/>
          <w:sz w:val="24"/>
        </w:rPr>
        <w:t>为本发明</w:t>
      </w:r>
      <w:r w:rsidR="0091270E">
        <w:rPr>
          <w:rFonts w:ascii="宋体" w:hAnsi="宋体" w:hint="eastAsia"/>
          <w:bCs/>
        </w:rPr>
        <w:t>…</w:t>
      </w:r>
      <w:r>
        <w:rPr>
          <w:rFonts w:ascii="宋体" w:hAnsi="宋体" w:hint="eastAsia"/>
          <w:bCs/>
          <w:sz w:val="24"/>
        </w:rPr>
        <w:t>；</w:t>
      </w:r>
    </w:p>
    <w:p w14:paraId="183070DA" w14:textId="3E16FFFB" w:rsidR="009B2783" w:rsidRDefault="009B2783" w:rsidP="009B2783">
      <w:pPr>
        <w:spacing w:line="360" w:lineRule="auto"/>
        <w:ind w:firstLineChars="200" w:firstLine="480"/>
        <w:rPr>
          <w:rFonts w:ascii="宋体" w:hAnsi="宋体" w:hint="eastAsia"/>
          <w:bCs/>
          <w:sz w:val="24"/>
        </w:rPr>
      </w:pPr>
      <w:bookmarkStart w:id="7" w:name="_Hlk160095255"/>
      <w:r>
        <w:rPr>
          <w:rFonts w:ascii="宋体" w:hAnsi="宋体" w:hint="eastAsia"/>
          <w:bCs/>
          <w:sz w:val="24"/>
        </w:rPr>
        <w:t>图三为本发明</w:t>
      </w:r>
      <w:r w:rsidR="0091270E">
        <w:rPr>
          <w:rFonts w:ascii="宋体" w:hAnsi="宋体" w:hint="eastAsia"/>
          <w:bCs/>
        </w:rPr>
        <w:t>…</w:t>
      </w:r>
      <w:r>
        <w:rPr>
          <w:rFonts w:ascii="宋体" w:hAnsi="宋体" w:hint="eastAsia"/>
          <w:bCs/>
          <w:sz w:val="24"/>
        </w:rPr>
        <w:t>；</w:t>
      </w:r>
    </w:p>
    <w:p w14:paraId="736A005A" w14:textId="1ECA5B52" w:rsidR="0091270E" w:rsidRDefault="0091270E" w:rsidP="009B2783">
      <w:pPr>
        <w:spacing w:line="360" w:lineRule="auto"/>
        <w:ind w:firstLineChars="200" w:firstLine="420"/>
        <w:rPr>
          <w:rFonts w:ascii="宋体" w:hAnsi="宋体" w:hint="eastAsia"/>
          <w:bCs/>
          <w:sz w:val="24"/>
        </w:rPr>
      </w:pPr>
      <w:r>
        <w:rPr>
          <w:rFonts w:ascii="宋体" w:hAnsi="宋体" w:hint="eastAsia"/>
          <w:bCs/>
        </w:rPr>
        <w:lastRenderedPageBreak/>
        <w:t>…；</w:t>
      </w:r>
    </w:p>
    <w:bookmarkEnd w:id="7"/>
    <w:p w14:paraId="15660FF3" w14:textId="77777777" w:rsidR="00B567EA" w:rsidRPr="004F46CA" w:rsidRDefault="00B567EA" w:rsidP="005E2E67">
      <w:pPr>
        <w:spacing w:line="360" w:lineRule="auto"/>
        <w:rPr>
          <w:b/>
          <w:color w:val="FF0000"/>
          <w:sz w:val="24"/>
        </w:rPr>
      </w:pPr>
      <w:r w:rsidRPr="004F46CA">
        <w:rPr>
          <w:b/>
          <w:sz w:val="24"/>
        </w:rPr>
        <w:t>具体实施方式</w:t>
      </w:r>
    </w:p>
    <w:p w14:paraId="077E8BF6" w14:textId="77777777" w:rsidR="008663ED" w:rsidRPr="004F46CA" w:rsidRDefault="008663ED" w:rsidP="005E2E67">
      <w:pPr>
        <w:spacing w:line="360" w:lineRule="auto"/>
        <w:ind w:firstLineChars="200" w:firstLine="560"/>
        <w:rPr>
          <w:rFonts w:eastAsia="楷体_GB2312"/>
          <w:sz w:val="28"/>
        </w:rPr>
      </w:pPr>
    </w:p>
    <w:p w14:paraId="1CCC1610" w14:textId="77777777" w:rsidR="00F80D7B" w:rsidRPr="004F46CA" w:rsidRDefault="00F80D7B" w:rsidP="005E2E67">
      <w:pPr>
        <w:spacing w:line="360" w:lineRule="auto"/>
        <w:ind w:firstLineChars="200" w:firstLine="560"/>
        <w:rPr>
          <w:sz w:val="28"/>
          <w:szCs w:val="28"/>
        </w:rPr>
        <w:sectPr w:rsidR="00F80D7B" w:rsidRPr="004F46CA" w:rsidSect="00CA3788">
          <w:footerReference w:type="default" r:id="rId8"/>
          <w:headerReference w:type="first" r:id="rId9"/>
          <w:footerReference w:type="first" r:id="rId10"/>
          <w:pgSz w:w="11906" w:h="16838" w:code="9"/>
          <w:pgMar w:top="1418" w:right="1304" w:bottom="1134" w:left="1531" w:header="851" w:footer="567" w:gutter="0"/>
          <w:pgNumType w:start="1"/>
          <w:cols w:space="425"/>
          <w:titlePg/>
          <w:docGrid w:type="lines" w:linePitch="312"/>
        </w:sectPr>
      </w:pPr>
    </w:p>
    <w:p w14:paraId="5C773868" w14:textId="038260BD" w:rsidR="00E119C5" w:rsidRDefault="00E119C5" w:rsidP="00B9498E">
      <w:pPr>
        <w:spacing w:line="360" w:lineRule="auto"/>
        <w:jc w:val="center"/>
      </w:pPr>
    </w:p>
    <w:p w14:paraId="64BBCA64" w14:textId="77777777" w:rsidR="00206176" w:rsidRDefault="00E66A8A" w:rsidP="00B9498E">
      <w:pPr>
        <w:spacing w:line="360" w:lineRule="auto"/>
        <w:jc w:val="center"/>
      </w:pPr>
      <w:r>
        <w:rPr>
          <w:rFonts w:hint="eastAsia"/>
        </w:rPr>
        <w:t>图</w:t>
      </w:r>
      <w:r>
        <w:rPr>
          <w:rFonts w:hint="eastAsia"/>
        </w:rPr>
        <w:t>1</w:t>
      </w:r>
    </w:p>
    <w:p w14:paraId="13504BA7" w14:textId="3BC5E96F" w:rsidR="00973E08" w:rsidRDefault="00973E08" w:rsidP="00B9498E">
      <w:pPr>
        <w:spacing w:line="360" w:lineRule="auto"/>
        <w:jc w:val="center"/>
      </w:pPr>
    </w:p>
    <w:p w14:paraId="0A72F9AC" w14:textId="77777777" w:rsidR="00A7170D" w:rsidRDefault="00A7170D" w:rsidP="00B9498E">
      <w:pPr>
        <w:spacing w:line="360" w:lineRule="auto"/>
        <w:jc w:val="center"/>
      </w:pPr>
      <w:r>
        <w:rPr>
          <w:rFonts w:hint="eastAsia"/>
        </w:rPr>
        <w:t>图</w:t>
      </w:r>
      <w:r>
        <w:rPr>
          <w:rFonts w:hint="eastAsia"/>
        </w:rPr>
        <w:t>2</w:t>
      </w:r>
    </w:p>
    <w:p w14:paraId="77E0F134" w14:textId="329918B3" w:rsidR="0040083F" w:rsidRDefault="0040083F" w:rsidP="00B9498E">
      <w:pPr>
        <w:spacing w:line="360" w:lineRule="auto"/>
        <w:jc w:val="center"/>
      </w:pPr>
    </w:p>
    <w:p w14:paraId="0B92612A" w14:textId="77777777" w:rsidR="00557E31" w:rsidRDefault="00557E31" w:rsidP="00557E31">
      <w:pPr>
        <w:spacing w:line="360" w:lineRule="auto"/>
        <w:jc w:val="center"/>
      </w:pPr>
      <w:r>
        <w:rPr>
          <w:rFonts w:hint="eastAsia"/>
        </w:rPr>
        <w:t>图</w:t>
      </w:r>
      <w:r>
        <w:rPr>
          <w:rFonts w:hint="eastAsia"/>
        </w:rPr>
        <w:t>3</w:t>
      </w:r>
    </w:p>
    <w:p w14:paraId="09A632BF" w14:textId="77777777" w:rsidR="006E3A2B" w:rsidRDefault="006E3A2B" w:rsidP="00B9498E">
      <w:pPr>
        <w:spacing w:line="360" w:lineRule="auto"/>
        <w:jc w:val="center"/>
      </w:pPr>
    </w:p>
    <w:p w14:paraId="47F57C7D" w14:textId="77777777" w:rsidR="00AC2332" w:rsidRDefault="00AC2332" w:rsidP="00B9498E">
      <w:pPr>
        <w:spacing w:line="360" w:lineRule="auto"/>
        <w:jc w:val="center"/>
      </w:pPr>
    </w:p>
    <w:p w14:paraId="2FB59C9B" w14:textId="77777777" w:rsidR="00AC2332" w:rsidRDefault="00AC2332" w:rsidP="00B9498E">
      <w:pPr>
        <w:spacing w:line="360" w:lineRule="auto"/>
        <w:jc w:val="center"/>
      </w:pPr>
    </w:p>
    <w:p w14:paraId="6545ADF0" w14:textId="77777777" w:rsidR="00AC2332" w:rsidRDefault="00AC2332" w:rsidP="00B9498E">
      <w:pPr>
        <w:spacing w:line="360" w:lineRule="auto"/>
        <w:jc w:val="center"/>
      </w:pPr>
    </w:p>
    <w:p w14:paraId="3D2EC2E7" w14:textId="77777777" w:rsidR="00AC2332" w:rsidRDefault="00AC2332" w:rsidP="00B9498E">
      <w:pPr>
        <w:spacing w:line="360" w:lineRule="auto"/>
        <w:jc w:val="center"/>
      </w:pPr>
    </w:p>
    <w:p w14:paraId="45F7F547" w14:textId="77777777" w:rsidR="00AC2332" w:rsidRDefault="00AC2332" w:rsidP="00B9498E">
      <w:pPr>
        <w:spacing w:line="360" w:lineRule="auto"/>
        <w:jc w:val="center"/>
      </w:pPr>
    </w:p>
    <w:p w14:paraId="54898B12" w14:textId="77777777" w:rsidR="00AC2332" w:rsidRDefault="00AC2332" w:rsidP="00B9498E">
      <w:pPr>
        <w:spacing w:line="360" w:lineRule="auto"/>
        <w:jc w:val="center"/>
      </w:pPr>
    </w:p>
    <w:p w14:paraId="3BA9090E" w14:textId="77777777" w:rsidR="00AC2332" w:rsidRDefault="00AC2332" w:rsidP="00B9498E">
      <w:pPr>
        <w:spacing w:line="360" w:lineRule="auto"/>
        <w:jc w:val="center"/>
      </w:pPr>
    </w:p>
    <w:p w14:paraId="5ECD3DEB" w14:textId="77777777" w:rsidR="00AC2332" w:rsidRDefault="00AC2332" w:rsidP="00B9498E">
      <w:pPr>
        <w:spacing w:line="360" w:lineRule="auto"/>
        <w:jc w:val="center"/>
      </w:pPr>
    </w:p>
    <w:p w14:paraId="02CD466D" w14:textId="77777777" w:rsidR="00AC2332" w:rsidRDefault="00AC2332" w:rsidP="00B9498E">
      <w:pPr>
        <w:spacing w:line="360" w:lineRule="auto"/>
        <w:jc w:val="center"/>
      </w:pPr>
    </w:p>
    <w:p w14:paraId="18138636" w14:textId="77777777" w:rsidR="00AC2332" w:rsidRDefault="00AC2332" w:rsidP="00B9498E">
      <w:pPr>
        <w:spacing w:line="360" w:lineRule="auto"/>
        <w:jc w:val="center"/>
      </w:pPr>
    </w:p>
    <w:p w14:paraId="40108B74" w14:textId="77777777" w:rsidR="00AC2332" w:rsidRDefault="00AC2332" w:rsidP="00B9498E">
      <w:pPr>
        <w:spacing w:line="360" w:lineRule="auto"/>
        <w:jc w:val="center"/>
      </w:pPr>
    </w:p>
    <w:p w14:paraId="55C2B6B5" w14:textId="77777777" w:rsidR="00AC2332" w:rsidRDefault="00AC2332" w:rsidP="00B9498E">
      <w:pPr>
        <w:spacing w:line="360" w:lineRule="auto"/>
        <w:jc w:val="center"/>
      </w:pPr>
    </w:p>
    <w:p w14:paraId="29E8283B" w14:textId="77777777" w:rsidR="00AC2332" w:rsidRDefault="00AC2332" w:rsidP="00B9498E">
      <w:pPr>
        <w:spacing w:line="360" w:lineRule="auto"/>
        <w:jc w:val="center"/>
      </w:pPr>
    </w:p>
    <w:p w14:paraId="4A5C172E" w14:textId="77777777" w:rsidR="00AC2332" w:rsidRDefault="00AC2332" w:rsidP="00B9498E">
      <w:pPr>
        <w:spacing w:line="360" w:lineRule="auto"/>
        <w:jc w:val="center"/>
      </w:pPr>
    </w:p>
    <w:p w14:paraId="49F21EF2" w14:textId="77777777" w:rsidR="00AC2332" w:rsidRDefault="00AC2332" w:rsidP="00B9498E">
      <w:pPr>
        <w:spacing w:line="360" w:lineRule="auto"/>
        <w:jc w:val="center"/>
      </w:pPr>
    </w:p>
    <w:p w14:paraId="6899FE95" w14:textId="77777777" w:rsidR="00AC2332" w:rsidRDefault="00AC2332" w:rsidP="00B9498E">
      <w:pPr>
        <w:spacing w:line="360" w:lineRule="auto"/>
        <w:jc w:val="center"/>
      </w:pPr>
    </w:p>
    <w:p w14:paraId="76C87DB5" w14:textId="77777777" w:rsidR="00AC2332" w:rsidRDefault="00AC2332" w:rsidP="00B9498E">
      <w:pPr>
        <w:spacing w:line="360" w:lineRule="auto"/>
        <w:jc w:val="center"/>
      </w:pPr>
    </w:p>
    <w:p w14:paraId="048B71F5" w14:textId="77777777" w:rsidR="00AC2332" w:rsidRDefault="00AC2332" w:rsidP="00B9498E">
      <w:pPr>
        <w:spacing w:line="360" w:lineRule="auto"/>
        <w:jc w:val="center"/>
      </w:pPr>
    </w:p>
    <w:p w14:paraId="749F7860" w14:textId="77777777" w:rsidR="00AC2332" w:rsidRDefault="00AC2332" w:rsidP="00B9498E">
      <w:pPr>
        <w:spacing w:line="360" w:lineRule="auto"/>
        <w:jc w:val="center"/>
      </w:pPr>
    </w:p>
    <w:p w14:paraId="24D9F9CE" w14:textId="4E024A82" w:rsidR="00AC2332" w:rsidRDefault="00AC2332" w:rsidP="00AC2332">
      <w:pPr>
        <w:pStyle w:val="Body"/>
        <w:ind w:firstLine="480"/>
      </w:pPr>
      <w:r>
        <w:rPr>
          <w:rFonts w:hint="eastAsia"/>
        </w:rPr>
        <w:t>本发明</w:t>
      </w:r>
      <w:r w:rsidRPr="00676E30">
        <w:rPr>
          <w:rFonts w:hint="eastAsia"/>
        </w:rPr>
        <w:t>提出了</w:t>
      </w:r>
      <w:r w:rsidR="004C2A73">
        <w:rPr>
          <w:rFonts w:ascii="宋体" w:hAnsi="宋体" w:hint="eastAsia"/>
          <w:bCs/>
        </w:rPr>
        <w:t>…</w:t>
      </w:r>
      <w:r w:rsidRPr="00676E30">
        <w:rPr>
          <w:rFonts w:hint="eastAsia"/>
        </w:rPr>
        <w:t>。</w:t>
      </w:r>
    </w:p>
    <w:p w14:paraId="59512249" w14:textId="3ED45CB9" w:rsidR="00AC2332" w:rsidRPr="00957332" w:rsidRDefault="00AC2332" w:rsidP="00AC2332">
      <w:pPr>
        <w:spacing w:line="360" w:lineRule="auto"/>
        <w:ind w:firstLineChars="200" w:firstLine="480"/>
        <w:rPr>
          <w:rFonts w:cs="宋体"/>
          <w:kern w:val="0"/>
          <w:sz w:val="24"/>
          <w:szCs w:val="28"/>
        </w:rPr>
      </w:pPr>
      <w:r w:rsidRPr="00957332">
        <w:rPr>
          <w:rFonts w:cs="宋体" w:hint="eastAsia"/>
          <w:kern w:val="0"/>
          <w:sz w:val="24"/>
          <w:szCs w:val="28"/>
        </w:rPr>
        <w:t>主要是</w:t>
      </w:r>
      <w:r>
        <w:rPr>
          <w:rFonts w:cs="宋体" w:hint="eastAsia"/>
          <w:kern w:val="0"/>
          <w:sz w:val="24"/>
          <w:szCs w:val="28"/>
        </w:rPr>
        <w:t>先</w:t>
      </w:r>
      <w:r w:rsidRPr="00D072E1">
        <w:rPr>
          <w:rFonts w:cs="宋体" w:hint="eastAsia"/>
          <w:kern w:val="0"/>
          <w:sz w:val="24"/>
          <w:szCs w:val="28"/>
        </w:rPr>
        <w:t>通过</w:t>
      </w:r>
      <w:r w:rsidR="004C2A73">
        <w:rPr>
          <w:rFonts w:ascii="宋体" w:hAnsi="宋体" w:hint="eastAsia"/>
          <w:bCs/>
        </w:rPr>
        <w:t>…</w:t>
      </w:r>
      <w:r>
        <w:rPr>
          <w:rFonts w:cs="宋体" w:hint="eastAsia"/>
          <w:kern w:val="0"/>
          <w:sz w:val="24"/>
          <w:szCs w:val="28"/>
        </w:rPr>
        <w:t>，再</w:t>
      </w:r>
      <w:r w:rsidRPr="00D072E1">
        <w:rPr>
          <w:rFonts w:cs="宋体" w:hint="eastAsia"/>
          <w:kern w:val="0"/>
          <w:sz w:val="24"/>
          <w:szCs w:val="28"/>
        </w:rPr>
        <w:t>利用</w:t>
      </w:r>
      <w:r w:rsidR="004C2A73">
        <w:rPr>
          <w:rFonts w:ascii="宋体" w:hAnsi="宋体" w:hint="eastAsia"/>
          <w:bCs/>
        </w:rPr>
        <w:t>…</w:t>
      </w:r>
      <w:r>
        <w:rPr>
          <w:rFonts w:cs="宋体" w:hint="eastAsia"/>
          <w:kern w:val="0"/>
          <w:sz w:val="24"/>
          <w:szCs w:val="28"/>
        </w:rPr>
        <w:t>，接着再</w:t>
      </w:r>
      <w:r w:rsidRPr="00D072E1">
        <w:rPr>
          <w:rFonts w:cs="宋体" w:hint="eastAsia"/>
          <w:kern w:val="0"/>
          <w:sz w:val="24"/>
          <w:szCs w:val="28"/>
        </w:rPr>
        <w:t>通过</w:t>
      </w:r>
      <w:r w:rsidR="004C2A73">
        <w:rPr>
          <w:rFonts w:ascii="宋体" w:hAnsi="宋体" w:hint="eastAsia"/>
          <w:bCs/>
        </w:rPr>
        <w:t>…</w:t>
      </w:r>
      <w:r>
        <w:rPr>
          <w:rFonts w:cs="宋体" w:hint="eastAsia"/>
          <w:kern w:val="0"/>
          <w:sz w:val="24"/>
          <w:szCs w:val="28"/>
        </w:rPr>
        <w:t>，</w:t>
      </w:r>
      <w:r w:rsidRPr="00D072E1">
        <w:rPr>
          <w:rFonts w:cs="宋体" w:hint="eastAsia"/>
          <w:kern w:val="0"/>
          <w:sz w:val="24"/>
          <w:szCs w:val="28"/>
        </w:rPr>
        <w:t>最后</w:t>
      </w:r>
      <w:r w:rsidR="004C2A73">
        <w:rPr>
          <w:rFonts w:ascii="宋体" w:hAnsi="宋体" w:hint="eastAsia"/>
          <w:bCs/>
        </w:rPr>
        <w:t>…</w:t>
      </w:r>
      <w:r w:rsidRPr="00D072E1">
        <w:rPr>
          <w:rFonts w:cs="宋体" w:hint="eastAsia"/>
          <w:kern w:val="0"/>
          <w:sz w:val="24"/>
          <w:szCs w:val="28"/>
        </w:rPr>
        <w:t>，</w:t>
      </w:r>
      <w:r>
        <w:rPr>
          <w:rFonts w:cs="宋体" w:hint="eastAsia"/>
          <w:kern w:val="0"/>
          <w:sz w:val="24"/>
          <w:szCs w:val="28"/>
        </w:rPr>
        <w:t>使得</w:t>
      </w:r>
      <w:r w:rsidR="004C2A73">
        <w:rPr>
          <w:rFonts w:ascii="宋体" w:hAnsi="宋体" w:hint="eastAsia"/>
          <w:bCs/>
        </w:rPr>
        <w:t>…</w:t>
      </w:r>
      <w:r>
        <w:rPr>
          <w:rFonts w:cs="宋体" w:hint="eastAsia"/>
          <w:kern w:val="0"/>
          <w:sz w:val="24"/>
          <w:szCs w:val="28"/>
        </w:rPr>
        <w:t>，从而</w:t>
      </w:r>
      <w:r w:rsidR="004C2A73">
        <w:rPr>
          <w:rFonts w:ascii="宋体" w:hAnsi="宋体" w:hint="eastAsia"/>
          <w:bCs/>
        </w:rPr>
        <w:t>…</w:t>
      </w:r>
      <w:r w:rsidRPr="00136D10">
        <w:rPr>
          <w:rFonts w:cs="宋体" w:hint="eastAsia"/>
          <w:kern w:val="0"/>
          <w:sz w:val="24"/>
          <w:szCs w:val="28"/>
        </w:rPr>
        <w:t>，提高了</w:t>
      </w:r>
      <w:r w:rsidR="004C2A73">
        <w:rPr>
          <w:rFonts w:ascii="宋体" w:hAnsi="宋体" w:hint="eastAsia"/>
          <w:bCs/>
        </w:rPr>
        <w:t>…</w:t>
      </w:r>
      <w:r w:rsidRPr="00957332">
        <w:rPr>
          <w:rFonts w:cs="宋体"/>
          <w:kern w:val="0"/>
          <w:sz w:val="24"/>
          <w:szCs w:val="28"/>
        </w:rPr>
        <w:t>。</w:t>
      </w:r>
    </w:p>
    <w:p w14:paraId="189D2B2E" w14:textId="77777777" w:rsidR="00AC2332" w:rsidRPr="006E5073" w:rsidRDefault="00AC2332" w:rsidP="00AC2332">
      <w:pPr>
        <w:pStyle w:val="Body"/>
        <w:ind w:firstLine="482"/>
        <w:rPr>
          <w:rFonts w:asciiTheme="minorEastAsia" w:eastAsiaTheme="minorEastAsia" w:hAnsiTheme="minorEastAsia" w:hint="eastAsia"/>
          <w:b/>
          <w:szCs w:val="24"/>
        </w:rPr>
      </w:pPr>
    </w:p>
    <w:p w14:paraId="608E4353" w14:textId="77777777" w:rsidR="00AC2332" w:rsidRPr="004F46CA" w:rsidRDefault="00AC2332" w:rsidP="00AC2332">
      <w:pPr>
        <w:spacing w:beforeLines="50" w:before="156" w:line="360" w:lineRule="auto"/>
        <w:rPr>
          <w:rFonts w:eastAsia="楷体_GB2312"/>
          <w:sz w:val="28"/>
          <w:szCs w:val="28"/>
        </w:rPr>
      </w:pPr>
      <w:r w:rsidRPr="004F46CA">
        <w:br w:type="page"/>
      </w:r>
    </w:p>
    <w:p w14:paraId="4CB9A928" w14:textId="77777777" w:rsidR="00AC2332" w:rsidRPr="00D50920" w:rsidRDefault="00AC2332" w:rsidP="00AC2332">
      <w:pPr>
        <w:widowControl/>
        <w:spacing w:line="360" w:lineRule="auto"/>
        <w:rPr>
          <w:rFonts w:eastAsia="楷体_GB2312"/>
          <w:sz w:val="28"/>
          <w:szCs w:val="28"/>
        </w:rPr>
      </w:pPr>
    </w:p>
    <w:p w14:paraId="099B53DA" w14:textId="3655488B" w:rsidR="00AC2332" w:rsidRPr="004F46CA" w:rsidRDefault="00AC2332" w:rsidP="00AC2332">
      <w:pPr>
        <w:widowControl/>
        <w:jc w:val="center"/>
        <w:rPr>
          <w:kern w:val="0"/>
          <w:sz w:val="24"/>
          <w:szCs w:val="24"/>
        </w:rPr>
      </w:pPr>
    </w:p>
    <w:p w14:paraId="26EC9063" w14:textId="77777777" w:rsidR="00AC2332" w:rsidRPr="004F46CA" w:rsidRDefault="00AC2332" w:rsidP="00AC2332">
      <w:pPr>
        <w:widowControl/>
        <w:jc w:val="center"/>
        <w:rPr>
          <w:kern w:val="0"/>
          <w:sz w:val="24"/>
          <w:szCs w:val="24"/>
        </w:rPr>
      </w:pPr>
    </w:p>
    <w:p w14:paraId="5C6BF6A9" w14:textId="77777777" w:rsidR="00AC2332" w:rsidRPr="004F46CA" w:rsidRDefault="00AC2332" w:rsidP="00AC2332">
      <w:pPr>
        <w:widowControl/>
        <w:spacing w:line="360" w:lineRule="auto"/>
        <w:jc w:val="center"/>
        <w:rPr>
          <w:rFonts w:eastAsia="楷体_GB2312"/>
          <w:sz w:val="28"/>
          <w:szCs w:val="28"/>
        </w:rPr>
      </w:pPr>
    </w:p>
    <w:p w14:paraId="34E2A349" w14:textId="77777777" w:rsidR="00AC2332" w:rsidRPr="004F46CA" w:rsidRDefault="00AC2332" w:rsidP="00AC2332">
      <w:pPr>
        <w:spacing w:line="360" w:lineRule="auto"/>
        <w:jc w:val="center"/>
        <w:rPr>
          <w:w w:val="110"/>
          <w:sz w:val="28"/>
          <w:szCs w:val="28"/>
        </w:rPr>
        <w:sectPr w:rsidR="00AC2332" w:rsidRPr="004F46CA" w:rsidSect="00CA3788">
          <w:headerReference w:type="default" r:id="rId11"/>
          <w:footerReference w:type="default" r:id="rId12"/>
          <w:headerReference w:type="first" r:id="rId13"/>
          <w:footerReference w:type="first" r:id="rId14"/>
          <w:pgSz w:w="11906" w:h="16838" w:code="9"/>
          <w:pgMar w:top="1418" w:right="1304" w:bottom="1134" w:left="1418" w:header="851" w:footer="567" w:gutter="0"/>
          <w:cols w:space="425"/>
          <w:titlePg/>
          <w:docGrid w:type="lines" w:linePitch="312"/>
        </w:sectPr>
      </w:pPr>
    </w:p>
    <w:p w14:paraId="759F04F4" w14:textId="77777777" w:rsidR="00AC2332" w:rsidRPr="009D0D98" w:rsidRDefault="00AC2332" w:rsidP="00AC2332">
      <w:pPr>
        <w:spacing w:line="360" w:lineRule="auto"/>
        <w:ind w:firstLineChars="200" w:firstLine="480"/>
        <w:rPr>
          <w:sz w:val="24"/>
          <w:szCs w:val="24"/>
        </w:rPr>
      </w:pPr>
    </w:p>
    <w:p w14:paraId="708DF1E2" w14:textId="77777777" w:rsidR="00AC2332" w:rsidRPr="004F46CA" w:rsidRDefault="00AC2332" w:rsidP="00AC2332">
      <w:pPr>
        <w:spacing w:before="100" w:line="360" w:lineRule="auto"/>
        <w:ind w:firstLineChars="50" w:firstLine="140"/>
        <w:rPr>
          <w:sz w:val="28"/>
          <w:szCs w:val="28"/>
        </w:rPr>
        <w:sectPr w:rsidR="00AC2332" w:rsidRPr="004F46CA" w:rsidSect="00CA3788">
          <w:headerReference w:type="default" r:id="rId15"/>
          <w:footerReference w:type="default" r:id="rId16"/>
          <w:headerReference w:type="first" r:id="rId17"/>
          <w:footerReference w:type="first" r:id="rId18"/>
          <w:pgSz w:w="11906" w:h="16838" w:code="9"/>
          <w:pgMar w:top="1418" w:right="1304" w:bottom="1134" w:left="1418" w:header="851" w:footer="567" w:gutter="0"/>
          <w:pgNumType w:start="1"/>
          <w:cols w:space="425"/>
          <w:titlePg/>
          <w:docGrid w:type="lines" w:linePitch="312"/>
        </w:sectPr>
      </w:pPr>
    </w:p>
    <w:p w14:paraId="10856503" w14:textId="77777777" w:rsidR="00AC2332" w:rsidRDefault="00AC2332" w:rsidP="00B9498E">
      <w:pPr>
        <w:spacing w:line="360" w:lineRule="auto"/>
        <w:jc w:val="center"/>
      </w:pPr>
    </w:p>
    <w:sectPr w:rsidR="00AC2332" w:rsidSect="00CA3788">
      <w:headerReference w:type="first" r:id="rId19"/>
      <w:pgSz w:w="11906" w:h="16838" w:code="9"/>
      <w:pgMar w:top="1418" w:right="1304" w:bottom="1134" w:left="1701" w:header="851" w:footer="567" w:gutter="0"/>
      <w:pgNumType w:start="1"/>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0DD7CD" w14:textId="77777777" w:rsidR="00E205DB" w:rsidRDefault="00E205DB">
      <w:r>
        <w:separator/>
      </w:r>
    </w:p>
  </w:endnote>
  <w:endnote w:type="continuationSeparator" w:id="0">
    <w:p w14:paraId="493FDB94" w14:textId="77777777" w:rsidR="00E205DB" w:rsidRDefault="00E205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DFKai-SB">
    <w:charset w:val="88"/>
    <w:family w:val="script"/>
    <w:pitch w:val="fixed"/>
    <w:sig w:usb0="00000003" w:usb1="080E0000" w:usb2="00000016" w:usb3="00000000" w:csb0="00100001" w:csb1="00000000"/>
  </w:font>
  <w:font w:name="仿宋_GB2312">
    <w:panose1 w:val="02010609030101010101"/>
    <w:charset w:val="86"/>
    <w:family w:val="modern"/>
    <w:pitch w:val="fixed"/>
    <w:sig w:usb0="00000001" w:usb1="080E0000" w:usb2="00000010" w:usb3="00000000" w:csb0="00040000" w:csb1="00000000"/>
  </w:font>
  <w:font w:name="PMingLiU">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_GB2312">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仿宋">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楷体_GB2312">
    <w:altName w:val="楷体"/>
    <w:charset w:val="86"/>
    <w:family w:val="modern"/>
    <w:pitch w:val="default"/>
    <w:sig w:usb0="00000000" w:usb1="00000000" w:usb2="00000000"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A8270" w14:textId="77777777" w:rsidR="00A45BF5" w:rsidRDefault="00A45BF5">
    <w:pPr>
      <w:pStyle w:val="a3"/>
      <w:tabs>
        <w:tab w:val="clear" w:pos="4153"/>
        <w:tab w:val="clear" w:pos="8306"/>
        <w:tab w:val="center" w:pos="4450"/>
      </w:tabs>
      <w:spacing w:line="200" w:lineRule="exact"/>
      <w:rPr>
        <w:rFonts w:ascii="黑体" w:eastAsia="黑体"/>
      </w:rPr>
    </w:pPr>
    <w:r>
      <w:rPr>
        <w:rFonts w:ascii="黑体" w:eastAsia="黑体"/>
      </w:rPr>
      <w:tab/>
    </w:r>
    <w:r>
      <w:rPr>
        <w:rStyle w:val="ab"/>
      </w:rPr>
      <w:fldChar w:fldCharType="begin"/>
    </w:r>
    <w:r>
      <w:rPr>
        <w:rStyle w:val="ab"/>
      </w:rPr>
      <w:instrText xml:space="preserve"> PAGE </w:instrText>
    </w:r>
    <w:r>
      <w:rPr>
        <w:rStyle w:val="ab"/>
      </w:rPr>
      <w:fldChar w:fldCharType="separate"/>
    </w:r>
    <w:r w:rsidR="00BD77F8">
      <w:rPr>
        <w:rStyle w:val="ab"/>
        <w:noProof/>
      </w:rPr>
      <w:t>18</w:t>
    </w:r>
    <w:r>
      <w:rPr>
        <w:rStyle w:val="ab"/>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00B12" w14:textId="77777777" w:rsidR="00A45BF5" w:rsidRDefault="00A45BF5">
    <w:pPr>
      <w:pStyle w:val="a3"/>
      <w:tabs>
        <w:tab w:val="clear" w:pos="4153"/>
        <w:tab w:val="clear" w:pos="8306"/>
        <w:tab w:val="center" w:pos="4450"/>
      </w:tabs>
      <w:spacing w:line="200" w:lineRule="exact"/>
    </w:pPr>
    <w:r>
      <w:rPr>
        <w:rFonts w:ascii="黑体" w:eastAsia="黑体"/>
      </w:rPr>
      <w:tab/>
    </w:r>
    <w:r>
      <w:rPr>
        <w:rFonts w:ascii="黑体" w:eastAsia="黑体" w:hint="eastAsia"/>
      </w:rPr>
      <w:t>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14A49" w14:textId="77777777" w:rsidR="00A45BF5" w:rsidRDefault="00A45BF5">
    <w:pPr>
      <w:pStyle w:val="a3"/>
      <w:tabs>
        <w:tab w:val="clear" w:pos="8306"/>
        <w:tab w:val="left" w:pos="4153"/>
      </w:tabs>
      <w:spacing w:line="200" w:lineRule="exact"/>
      <w:jc w:val="both"/>
    </w:pPr>
    <w:r>
      <w:rPr>
        <w:rFonts w:ascii="黑体" w:eastAsia="黑体"/>
      </w:rPr>
      <w:tab/>
    </w:r>
    <w:r>
      <w:rPr>
        <w:rStyle w:val="ab"/>
        <w:rFonts w:hint="eastAsia"/>
      </w:rPr>
      <w:t>1</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E702E" w14:textId="77777777" w:rsidR="00A45BF5" w:rsidRDefault="00A45BF5">
    <w:pPr>
      <w:pStyle w:val="a3"/>
      <w:tabs>
        <w:tab w:val="clear" w:pos="4153"/>
        <w:tab w:val="clear" w:pos="8306"/>
        <w:tab w:val="center" w:pos="4450"/>
      </w:tabs>
      <w:spacing w:line="200" w:lineRule="exact"/>
      <w:jc w:val="both"/>
    </w:pPr>
    <w:r>
      <w:rPr>
        <w:rFonts w:eastAsia="黑体"/>
      </w:rPr>
      <w:tab/>
    </w:r>
    <w:r>
      <w:rPr>
        <w:rStyle w:val="ab"/>
      </w:rPr>
      <w:fldChar w:fldCharType="begin"/>
    </w:r>
    <w:r>
      <w:rPr>
        <w:rStyle w:val="ab"/>
      </w:rPr>
      <w:instrText xml:space="preserve"> PAGE </w:instrText>
    </w:r>
    <w:r>
      <w:rPr>
        <w:rStyle w:val="ab"/>
      </w:rPr>
      <w:fldChar w:fldCharType="separate"/>
    </w:r>
    <w:r w:rsidR="00BD77F8">
      <w:rPr>
        <w:rStyle w:val="ab"/>
        <w:noProof/>
      </w:rPr>
      <w:t>19</w:t>
    </w:r>
    <w:r>
      <w:rPr>
        <w:rStyle w:val="ab"/>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327DB" w14:textId="77777777" w:rsidR="00A45BF5" w:rsidRDefault="00A45BF5">
    <w:pPr>
      <w:pStyle w:val="a3"/>
      <w:tabs>
        <w:tab w:val="clear" w:pos="4153"/>
        <w:tab w:val="clear" w:pos="8306"/>
        <w:tab w:val="center" w:pos="4450"/>
      </w:tabs>
      <w:spacing w:line="200" w:lineRule="exact"/>
      <w:rPr>
        <w:rFonts w:ascii="黑体" w:eastAsia="黑体"/>
      </w:rPr>
    </w:pPr>
    <w:r>
      <w:rPr>
        <w:rFonts w:ascii="黑体" w:eastAsia="黑体"/>
      </w:rPr>
      <w:tab/>
    </w:r>
    <w:r>
      <w:rPr>
        <w:rStyle w:val="ab"/>
      </w:rPr>
      <w:fldChar w:fldCharType="begin"/>
    </w:r>
    <w:r>
      <w:rPr>
        <w:rStyle w:val="ab"/>
      </w:rPr>
      <w:instrText xml:space="preserve"> PAGE </w:instrText>
    </w:r>
    <w:r>
      <w:rPr>
        <w:rStyle w:val="ab"/>
      </w:rPr>
      <w:fldChar w:fldCharType="separate"/>
    </w:r>
    <w:r>
      <w:rPr>
        <w:rStyle w:val="ab"/>
        <w:noProof/>
      </w:rPr>
      <w:t>2</w:t>
    </w:r>
    <w:r>
      <w:rPr>
        <w:rStyle w:val="ab"/>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74A48" w14:textId="77777777" w:rsidR="00A45BF5" w:rsidRDefault="00A45BF5">
    <w:pPr>
      <w:pStyle w:val="a3"/>
      <w:tabs>
        <w:tab w:val="clear" w:pos="4153"/>
        <w:tab w:val="clear" w:pos="8306"/>
        <w:tab w:val="center" w:pos="4450"/>
      </w:tabs>
      <w:spacing w:line="200" w:lineRule="exact"/>
    </w:pPr>
    <w:r>
      <w:rPr>
        <w:rFonts w:ascii="黑体" w:eastAsia="黑体"/>
      </w:rPr>
      <w:tab/>
    </w:r>
    <w:r>
      <w:rPr>
        <w:rStyle w:val="ab"/>
      </w:rPr>
      <w:fldChar w:fldCharType="begin"/>
    </w:r>
    <w:r>
      <w:rPr>
        <w:rStyle w:val="ab"/>
      </w:rPr>
      <w:instrText xml:space="preserve"> PAGE </w:instrText>
    </w:r>
    <w:r>
      <w:rPr>
        <w:rStyle w:val="ab"/>
      </w:rPr>
      <w:fldChar w:fldCharType="separate"/>
    </w:r>
    <w:r>
      <w:rPr>
        <w:rStyle w:val="ab"/>
        <w:noProof/>
      </w:rPr>
      <w:t>1</w:t>
    </w:r>
    <w:r>
      <w:rPr>
        <w:rStyle w:val="a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3FC6B8" w14:textId="77777777" w:rsidR="00E205DB" w:rsidRDefault="00E205DB">
      <w:r>
        <w:separator/>
      </w:r>
    </w:p>
  </w:footnote>
  <w:footnote w:type="continuationSeparator" w:id="0">
    <w:p w14:paraId="110D7E06" w14:textId="77777777" w:rsidR="00E205DB" w:rsidRDefault="00E205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A061C" w14:textId="77777777" w:rsidR="00A45BF5" w:rsidRDefault="00A45BF5" w:rsidP="00231CDE">
    <w:pPr>
      <w:pStyle w:val="a7"/>
    </w:pPr>
    <w:r>
      <w:rPr>
        <w:rFonts w:eastAsia="黑体" w:hint="eastAsia"/>
        <w:spacing w:val="90"/>
        <w:sz w:val="28"/>
      </w:rPr>
      <w:t>说明书</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985D4" w14:textId="77777777" w:rsidR="00A45BF5" w:rsidRDefault="00A45BF5">
    <w:pPr>
      <w:pStyle w:val="a7"/>
      <w:rPr>
        <w:rFonts w:eastAsia="黑体"/>
        <w:spacing w:val="90"/>
        <w:sz w:val="28"/>
        <w:szCs w:val="28"/>
      </w:rPr>
    </w:pPr>
    <w:r>
      <w:rPr>
        <w:rFonts w:eastAsia="黑体" w:hint="eastAsia"/>
        <w:spacing w:val="90"/>
        <w:sz w:val="28"/>
        <w:szCs w:val="28"/>
      </w:rPr>
      <w:t>摘要附图</w:t>
    </w:r>
  </w:p>
  <w:p w14:paraId="0D7FCB38" w14:textId="77777777" w:rsidR="00A45BF5" w:rsidRDefault="00A45BF5" w:rsidP="00E24006">
    <w:pPr>
      <w:pStyle w:val="a7"/>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CDA20" w14:textId="77777777" w:rsidR="00A45BF5" w:rsidRDefault="00A45BF5">
    <w:pPr>
      <w:jc w:val="center"/>
      <w:outlineLvl w:val="0"/>
      <w:rPr>
        <w:rFonts w:ascii="黑体" w:eastAsia="黑体"/>
        <w:b/>
        <w:spacing w:val="90"/>
        <w:sz w:val="28"/>
        <w:szCs w:val="28"/>
      </w:rPr>
    </w:pPr>
    <w:r>
      <w:rPr>
        <w:rFonts w:eastAsia="黑体" w:hint="eastAsia"/>
        <w:spacing w:val="90"/>
        <w:sz w:val="28"/>
        <w:szCs w:val="28"/>
      </w:rPr>
      <w:t>说明书摘要</w:t>
    </w:r>
  </w:p>
  <w:p w14:paraId="2778E960" w14:textId="77777777" w:rsidR="00A45BF5" w:rsidRDefault="00A45BF5">
    <w:pPr>
      <w:pStyle w:val="a7"/>
      <w:jc w:val="righ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62909" w14:textId="77777777" w:rsidR="00A45BF5" w:rsidRDefault="00A45BF5">
    <w:pPr>
      <w:jc w:val="center"/>
      <w:outlineLvl w:val="0"/>
      <w:rPr>
        <w:rFonts w:ascii="黑体" w:eastAsia="黑体"/>
        <w:b/>
        <w:spacing w:val="90"/>
        <w:sz w:val="28"/>
        <w:szCs w:val="28"/>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6A1D6" w14:textId="77777777" w:rsidR="00A45BF5" w:rsidRDefault="00A45BF5">
    <w:pPr>
      <w:pStyle w:val="a7"/>
      <w:rPr>
        <w:rFonts w:eastAsia="黑体"/>
        <w:spacing w:val="90"/>
        <w:sz w:val="28"/>
        <w:szCs w:val="28"/>
      </w:rPr>
    </w:pPr>
    <w:r>
      <w:rPr>
        <w:rFonts w:eastAsia="黑体" w:hint="eastAsia"/>
        <w:spacing w:val="90"/>
        <w:sz w:val="28"/>
        <w:szCs w:val="28"/>
      </w:rPr>
      <w:t>权利要求书</w:t>
    </w:r>
  </w:p>
  <w:p w14:paraId="0BEB679C" w14:textId="77777777" w:rsidR="00A45BF5" w:rsidRDefault="00A45BF5" w:rsidP="00E24006">
    <w:pPr>
      <w:pStyle w:val="a7"/>
      <w:jc w:val="righ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DB38C" w14:textId="77777777" w:rsidR="00A45BF5" w:rsidRDefault="00A45BF5">
    <w:pPr>
      <w:pStyle w:val="a7"/>
      <w:rPr>
        <w:rFonts w:eastAsia="黑体"/>
        <w:spacing w:val="90"/>
        <w:sz w:val="28"/>
      </w:rPr>
    </w:pPr>
    <w:r>
      <w:rPr>
        <w:rFonts w:eastAsia="黑体" w:hint="eastAsia"/>
        <w:spacing w:val="90"/>
        <w:sz w:val="28"/>
        <w:szCs w:val="28"/>
      </w:rPr>
      <w:t>说明书附图</w:t>
    </w:r>
  </w:p>
  <w:p w14:paraId="042DCD51" w14:textId="77777777" w:rsidR="00A45BF5" w:rsidRDefault="00A45BF5" w:rsidP="00E24006">
    <w:pPr>
      <w:pStyle w:val="a7"/>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79B6FB"/>
    <w:multiLevelType w:val="singleLevel"/>
    <w:tmpl w:val="5979B6FB"/>
    <w:lvl w:ilvl="0">
      <w:start w:val="1"/>
      <w:numFmt w:val="decimal"/>
      <w:pStyle w:val="MTDisplayEquation"/>
      <w:suff w:val="nothing"/>
      <w:lvlText w:val="%1）"/>
      <w:lvlJc w:val="left"/>
    </w:lvl>
  </w:abstractNum>
  <w:abstractNum w:abstractNumId="1" w15:restartNumberingAfterBreak="0">
    <w:nsid w:val="7F9A1E4A"/>
    <w:multiLevelType w:val="multilevel"/>
    <w:tmpl w:val="4C7CA646"/>
    <w:lvl w:ilvl="0">
      <w:start w:val="1"/>
      <w:numFmt w:val="none"/>
      <w:pStyle w:val="projectheading2"/>
      <w:suff w:val="nothing"/>
      <w:lvlText w:val=""/>
      <w:lvlJc w:val="left"/>
      <w:pPr>
        <w:ind w:left="0" w:firstLine="0"/>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1198812968">
    <w:abstractNumId w:val="0"/>
  </w:num>
  <w:num w:numId="2" w16cid:durableId="899824267">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o:colormru v:ext="edit" colors="black,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70B2"/>
    <w:rsid w:val="00000165"/>
    <w:rsid w:val="0000094A"/>
    <w:rsid w:val="00000AA3"/>
    <w:rsid w:val="00001156"/>
    <w:rsid w:val="000011D9"/>
    <w:rsid w:val="000014BA"/>
    <w:rsid w:val="0000175F"/>
    <w:rsid w:val="00001B01"/>
    <w:rsid w:val="00001C59"/>
    <w:rsid w:val="00001E07"/>
    <w:rsid w:val="00001EB9"/>
    <w:rsid w:val="00001F14"/>
    <w:rsid w:val="00002D17"/>
    <w:rsid w:val="00002FDF"/>
    <w:rsid w:val="00003431"/>
    <w:rsid w:val="00003594"/>
    <w:rsid w:val="000036F0"/>
    <w:rsid w:val="000037C2"/>
    <w:rsid w:val="0000380B"/>
    <w:rsid w:val="000038F9"/>
    <w:rsid w:val="00003B40"/>
    <w:rsid w:val="00004106"/>
    <w:rsid w:val="0000499F"/>
    <w:rsid w:val="000049CD"/>
    <w:rsid w:val="00004D99"/>
    <w:rsid w:val="00004FD5"/>
    <w:rsid w:val="0000590A"/>
    <w:rsid w:val="000060BD"/>
    <w:rsid w:val="000061C1"/>
    <w:rsid w:val="000064B3"/>
    <w:rsid w:val="0000661C"/>
    <w:rsid w:val="00006694"/>
    <w:rsid w:val="0000671D"/>
    <w:rsid w:val="00006E17"/>
    <w:rsid w:val="0000748B"/>
    <w:rsid w:val="000074A2"/>
    <w:rsid w:val="000076FC"/>
    <w:rsid w:val="00007B2F"/>
    <w:rsid w:val="00007C99"/>
    <w:rsid w:val="00007CAD"/>
    <w:rsid w:val="00007D0F"/>
    <w:rsid w:val="00010375"/>
    <w:rsid w:val="00010E2D"/>
    <w:rsid w:val="00011275"/>
    <w:rsid w:val="00011463"/>
    <w:rsid w:val="000115B2"/>
    <w:rsid w:val="00011654"/>
    <w:rsid w:val="00011A46"/>
    <w:rsid w:val="00011C22"/>
    <w:rsid w:val="0001206C"/>
    <w:rsid w:val="000120B2"/>
    <w:rsid w:val="000122A9"/>
    <w:rsid w:val="000125E3"/>
    <w:rsid w:val="00012A05"/>
    <w:rsid w:val="00012D42"/>
    <w:rsid w:val="0001311F"/>
    <w:rsid w:val="00013B2B"/>
    <w:rsid w:val="00013DF7"/>
    <w:rsid w:val="000142B3"/>
    <w:rsid w:val="0001435B"/>
    <w:rsid w:val="00014670"/>
    <w:rsid w:val="000148C7"/>
    <w:rsid w:val="00014AC2"/>
    <w:rsid w:val="00014AC8"/>
    <w:rsid w:val="00014CC7"/>
    <w:rsid w:val="00014E7B"/>
    <w:rsid w:val="00014FE6"/>
    <w:rsid w:val="000158CC"/>
    <w:rsid w:val="00015D0B"/>
    <w:rsid w:val="0001603C"/>
    <w:rsid w:val="00016113"/>
    <w:rsid w:val="000161C4"/>
    <w:rsid w:val="00016546"/>
    <w:rsid w:val="0001659E"/>
    <w:rsid w:val="0001737E"/>
    <w:rsid w:val="00017562"/>
    <w:rsid w:val="000177B1"/>
    <w:rsid w:val="00017930"/>
    <w:rsid w:val="00017CD0"/>
    <w:rsid w:val="000202B8"/>
    <w:rsid w:val="000205C7"/>
    <w:rsid w:val="00020C2C"/>
    <w:rsid w:val="00020FB3"/>
    <w:rsid w:val="00021209"/>
    <w:rsid w:val="00021284"/>
    <w:rsid w:val="0002162C"/>
    <w:rsid w:val="000218E6"/>
    <w:rsid w:val="00021943"/>
    <w:rsid w:val="0002235B"/>
    <w:rsid w:val="0002243D"/>
    <w:rsid w:val="0002254E"/>
    <w:rsid w:val="00022734"/>
    <w:rsid w:val="00022CDA"/>
    <w:rsid w:val="00022F91"/>
    <w:rsid w:val="00023328"/>
    <w:rsid w:val="00023430"/>
    <w:rsid w:val="000234B3"/>
    <w:rsid w:val="00023860"/>
    <w:rsid w:val="00023CEA"/>
    <w:rsid w:val="00023E62"/>
    <w:rsid w:val="000244CC"/>
    <w:rsid w:val="0002467C"/>
    <w:rsid w:val="00024812"/>
    <w:rsid w:val="00024E6C"/>
    <w:rsid w:val="00024F37"/>
    <w:rsid w:val="000250FB"/>
    <w:rsid w:val="000251E8"/>
    <w:rsid w:val="000252F9"/>
    <w:rsid w:val="00025A2C"/>
    <w:rsid w:val="00025DEA"/>
    <w:rsid w:val="00025F06"/>
    <w:rsid w:val="00025FAC"/>
    <w:rsid w:val="0002624A"/>
    <w:rsid w:val="00026A36"/>
    <w:rsid w:val="00027096"/>
    <w:rsid w:val="0002742D"/>
    <w:rsid w:val="00027668"/>
    <w:rsid w:val="00027754"/>
    <w:rsid w:val="00027800"/>
    <w:rsid w:val="000278C8"/>
    <w:rsid w:val="00027C75"/>
    <w:rsid w:val="00027D2F"/>
    <w:rsid w:val="00027DEF"/>
    <w:rsid w:val="00027E70"/>
    <w:rsid w:val="000301DD"/>
    <w:rsid w:val="0003031D"/>
    <w:rsid w:val="00030415"/>
    <w:rsid w:val="00030A1B"/>
    <w:rsid w:val="00031002"/>
    <w:rsid w:val="00031BC4"/>
    <w:rsid w:val="0003242F"/>
    <w:rsid w:val="00032BA2"/>
    <w:rsid w:val="00033397"/>
    <w:rsid w:val="00033405"/>
    <w:rsid w:val="00033498"/>
    <w:rsid w:val="000334D3"/>
    <w:rsid w:val="00034713"/>
    <w:rsid w:val="00034738"/>
    <w:rsid w:val="0003495B"/>
    <w:rsid w:val="00034D6B"/>
    <w:rsid w:val="00034EC6"/>
    <w:rsid w:val="00034EF2"/>
    <w:rsid w:val="0003543D"/>
    <w:rsid w:val="00035D2F"/>
    <w:rsid w:val="00036039"/>
    <w:rsid w:val="00036207"/>
    <w:rsid w:val="00036266"/>
    <w:rsid w:val="000366BE"/>
    <w:rsid w:val="00036764"/>
    <w:rsid w:val="00036AB5"/>
    <w:rsid w:val="00036D6B"/>
    <w:rsid w:val="00036F34"/>
    <w:rsid w:val="0003713C"/>
    <w:rsid w:val="0003716F"/>
    <w:rsid w:val="000371F8"/>
    <w:rsid w:val="00037268"/>
    <w:rsid w:val="0003763E"/>
    <w:rsid w:val="000377D8"/>
    <w:rsid w:val="0003785E"/>
    <w:rsid w:val="00037B73"/>
    <w:rsid w:val="00037EBA"/>
    <w:rsid w:val="000400BD"/>
    <w:rsid w:val="000400D7"/>
    <w:rsid w:val="000402C9"/>
    <w:rsid w:val="000404A5"/>
    <w:rsid w:val="000409E2"/>
    <w:rsid w:val="000409EA"/>
    <w:rsid w:val="00041127"/>
    <w:rsid w:val="00041216"/>
    <w:rsid w:val="00041506"/>
    <w:rsid w:val="00041737"/>
    <w:rsid w:val="00041900"/>
    <w:rsid w:val="00042251"/>
    <w:rsid w:val="00042376"/>
    <w:rsid w:val="000423BB"/>
    <w:rsid w:val="0004245B"/>
    <w:rsid w:val="000425F7"/>
    <w:rsid w:val="00042E1D"/>
    <w:rsid w:val="00042F1C"/>
    <w:rsid w:val="0004338C"/>
    <w:rsid w:val="000435A8"/>
    <w:rsid w:val="00043996"/>
    <w:rsid w:val="000439D9"/>
    <w:rsid w:val="00043B05"/>
    <w:rsid w:val="00044827"/>
    <w:rsid w:val="00044F62"/>
    <w:rsid w:val="0004536B"/>
    <w:rsid w:val="00045A54"/>
    <w:rsid w:val="00045D5F"/>
    <w:rsid w:val="00046051"/>
    <w:rsid w:val="0004612B"/>
    <w:rsid w:val="00046296"/>
    <w:rsid w:val="00046410"/>
    <w:rsid w:val="000466A5"/>
    <w:rsid w:val="00046AED"/>
    <w:rsid w:val="00046E27"/>
    <w:rsid w:val="000474D0"/>
    <w:rsid w:val="00047669"/>
    <w:rsid w:val="000477F1"/>
    <w:rsid w:val="00047931"/>
    <w:rsid w:val="00047A62"/>
    <w:rsid w:val="00047A81"/>
    <w:rsid w:val="00047CC2"/>
    <w:rsid w:val="000501C5"/>
    <w:rsid w:val="00050282"/>
    <w:rsid w:val="000505B9"/>
    <w:rsid w:val="00050654"/>
    <w:rsid w:val="00050B32"/>
    <w:rsid w:val="00050D66"/>
    <w:rsid w:val="00050EC4"/>
    <w:rsid w:val="00050FB5"/>
    <w:rsid w:val="0005103D"/>
    <w:rsid w:val="000511FB"/>
    <w:rsid w:val="00051217"/>
    <w:rsid w:val="000512E1"/>
    <w:rsid w:val="0005167E"/>
    <w:rsid w:val="000518A7"/>
    <w:rsid w:val="00051A81"/>
    <w:rsid w:val="00051BE5"/>
    <w:rsid w:val="00051D01"/>
    <w:rsid w:val="00051E18"/>
    <w:rsid w:val="000521EE"/>
    <w:rsid w:val="0005227B"/>
    <w:rsid w:val="00052337"/>
    <w:rsid w:val="0005249D"/>
    <w:rsid w:val="0005333F"/>
    <w:rsid w:val="0005339C"/>
    <w:rsid w:val="00053534"/>
    <w:rsid w:val="000539B3"/>
    <w:rsid w:val="000545BB"/>
    <w:rsid w:val="000547AA"/>
    <w:rsid w:val="0005513A"/>
    <w:rsid w:val="000551FA"/>
    <w:rsid w:val="0005557B"/>
    <w:rsid w:val="00055906"/>
    <w:rsid w:val="00056714"/>
    <w:rsid w:val="0005692F"/>
    <w:rsid w:val="0005734A"/>
    <w:rsid w:val="0005744A"/>
    <w:rsid w:val="00057912"/>
    <w:rsid w:val="00057B78"/>
    <w:rsid w:val="00057D2C"/>
    <w:rsid w:val="0006047B"/>
    <w:rsid w:val="000604D3"/>
    <w:rsid w:val="00060875"/>
    <w:rsid w:val="000609AC"/>
    <w:rsid w:val="00060B53"/>
    <w:rsid w:val="00060D45"/>
    <w:rsid w:val="00061129"/>
    <w:rsid w:val="000612D9"/>
    <w:rsid w:val="0006195D"/>
    <w:rsid w:val="0006208C"/>
    <w:rsid w:val="00062548"/>
    <w:rsid w:val="0006276D"/>
    <w:rsid w:val="00062939"/>
    <w:rsid w:val="00062958"/>
    <w:rsid w:val="00062E8F"/>
    <w:rsid w:val="000634B2"/>
    <w:rsid w:val="0006352F"/>
    <w:rsid w:val="000636EC"/>
    <w:rsid w:val="00064CF1"/>
    <w:rsid w:val="00064DC9"/>
    <w:rsid w:val="00065125"/>
    <w:rsid w:val="0006514A"/>
    <w:rsid w:val="0006544F"/>
    <w:rsid w:val="00065A89"/>
    <w:rsid w:val="00065AE0"/>
    <w:rsid w:val="000660B1"/>
    <w:rsid w:val="000662FA"/>
    <w:rsid w:val="000663BA"/>
    <w:rsid w:val="000669F2"/>
    <w:rsid w:val="00066AD0"/>
    <w:rsid w:val="00066B4A"/>
    <w:rsid w:val="00067260"/>
    <w:rsid w:val="00067659"/>
    <w:rsid w:val="00067896"/>
    <w:rsid w:val="0006794C"/>
    <w:rsid w:val="00067AC7"/>
    <w:rsid w:val="00070307"/>
    <w:rsid w:val="000703C4"/>
    <w:rsid w:val="000705EA"/>
    <w:rsid w:val="00070BAA"/>
    <w:rsid w:val="00070D0C"/>
    <w:rsid w:val="00070D43"/>
    <w:rsid w:val="00070F1E"/>
    <w:rsid w:val="00070F59"/>
    <w:rsid w:val="0007246F"/>
    <w:rsid w:val="000735B0"/>
    <w:rsid w:val="000736C1"/>
    <w:rsid w:val="00073775"/>
    <w:rsid w:val="00073A5D"/>
    <w:rsid w:val="00073BDC"/>
    <w:rsid w:val="00073DBC"/>
    <w:rsid w:val="000740FC"/>
    <w:rsid w:val="000741B0"/>
    <w:rsid w:val="0007466E"/>
    <w:rsid w:val="0007499B"/>
    <w:rsid w:val="00074A47"/>
    <w:rsid w:val="00074D52"/>
    <w:rsid w:val="00074D90"/>
    <w:rsid w:val="00074F0D"/>
    <w:rsid w:val="000756EC"/>
    <w:rsid w:val="00075758"/>
    <w:rsid w:val="000759FC"/>
    <w:rsid w:val="00076058"/>
    <w:rsid w:val="0007612E"/>
    <w:rsid w:val="0007651D"/>
    <w:rsid w:val="00076ADC"/>
    <w:rsid w:val="00076B63"/>
    <w:rsid w:val="00076CC8"/>
    <w:rsid w:val="000771CC"/>
    <w:rsid w:val="00077234"/>
    <w:rsid w:val="00077500"/>
    <w:rsid w:val="000779FB"/>
    <w:rsid w:val="00077B31"/>
    <w:rsid w:val="000801B8"/>
    <w:rsid w:val="000804D1"/>
    <w:rsid w:val="00080A23"/>
    <w:rsid w:val="00080A27"/>
    <w:rsid w:val="00081158"/>
    <w:rsid w:val="0008198F"/>
    <w:rsid w:val="00081F56"/>
    <w:rsid w:val="00082181"/>
    <w:rsid w:val="0008227A"/>
    <w:rsid w:val="000822F6"/>
    <w:rsid w:val="00082376"/>
    <w:rsid w:val="00082459"/>
    <w:rsid w:val="00082583"/>
    <w:rsid w:val="00082CF2"/>
    <w:rsid w:val="00082E1F"/>
    <w:rsid w:val="00083189"/>
    <w:rsid w:val="00083636"/>
    <w:rsid w:val="00083F4F"/>
    <w:rsid w:val="0008406F"/>
    <w:rsid w:val="0008465B"/>
    <w:rsid w:val="00084B9E"/>
    <w:rsid w:val="00084C4A"/>
    <w:rsid w:val="0008562B"/>
    <w:rsid w:val="000856F9"/>
    <w:rsid w:val="0008582F"/>
    <w:rsid w:val="00085840"/>
    <w:rsid w:val="000863A5"/>
    <w:rsid w:val="000865E5"/>
    <w:rsid w:val="00086760"/>
    <w:rsid w:val="000869E0"/>
    <w:rsid w:val="00086B49"/>
    <w:rsid w:val="00086BDF"/>
    <w:rsid w:val="000872D1"/>
    <w:rsid w:val="00087363"/>
    <w:rsid w:val="00087756"/>
    <w:rsid w:val="00087D03"/>
    <w:rsid w:val="00087DC3"/>
    <w:rsid w:val="00087E8C"/>
    <w:rsid w:val="000901C9"/>
    <w:rsid w:val="000901F8"/>
    <w:rsid w:val="0009056C"/>
    <w:rsid w:val="0009084A"/>
    <w:rsid w:val="00090A50"/>
    <w:rsid w:val="00090C92"/>
    <w:rsid w:val="00090DCB"/>
    <w:rsid w:val="00091194"/>
    <w:rsid w:val="00091331"/>
    <w:rsid w:val="0009153B"/>
    <w:rsid w:val="00091866"/>
    <w:rsid w:val="00091874"/>
    <w:rsid w:val="00091B9C"/>
    <w:rsid w:val="00091E85"/>
    <w:rsid w:val="00091EC9"/>
    <w:rsid w:val="000921AC"/>
    <w:rsid w:val="00092373"/>
    <w:rsid w:val="00092B16"/>
    <w:rsid w:val="0009316C"/>
    <w:rsid w:val="0009319B"/>
    <w:rsid w:val="00093704"/>
    <w:rsid w:val="0009385D"/>
    <w:rsid w:val="00093B08"/>
    <w:rsid w:val="00093B45"/>
    <w:rsid w:val="000940E5"/>
    <w:rsid w:val="0009464A"/>
    <w:rsid w:val="00094773"/>
    <w:rsid w:val="00094A15"/>
    <w:rsid w:val="00094AD6"/>
    <w:rsid w:val="00094EB1"/>
    <w:rsid w:val="00094F79"/>
    <w:rsid w:val="000950E1"/>
    <w:rsid w:val="00095106"/>
    <w:rsid w:val="0009524F"/>
    <w:rsid w:val="0009532F"/>
    <w:rsid w:val="00095D63"/>
    <w:rsid w:val="00095DE9"/>
    <w:rsid w:val="00095EA9"/>
    <w:rsid w:val="00096544"/>
    <w:rsid w:val="0009660E"/>
    <w:rsid w:val="000967F9"/>
    <w:rsid w:val="00096AD9"/>
    <w:rsid w:val="00096CBB"/>
    <w:rsid w:val="00096CDC"/>
    <w:rsid w:val="00097000"/>
    <w:rsid w:val="000970A0"/>
    <w:rsid w:val="00097146"/>
    <w:rsid w:val="00097390"/>
    <w:rsid w:val="000974B4"/>
    <w:rsid w:val="0009772F"/>
    <w:rsid w:val="00097879"/>
    <w:rsid w:val="000A04B2"/>
    <w:rsid w:val="000A0DA0"/>
    <w:rsid w:val="000A0F57"/>
    <w:rsid w:val="000A10C0"/>
    <w:rsid w:val="000A1AA3"/>
    <w:rsid w:val="000A1F51"/>
    <w:rsid w:val="000A237D"/>
    <w:rsid w:val="000A30F3"/>
    <w:rsid w:val="000A3406"/>
    <w:rsid w:val="000A3533"/>
    <w:rsid w:val="000A3551"/>
    <w:rsid w:val="000A3580"/>
    <w:rsid w:val="000A3DD9"/>
    <w:rsid w:val="000A3FEB"/>
    <w:rsid w:val="000A4AE8"/>
    <w:rsid w:val="000A5727"/>
    <w:rsid w:val="000A5D38"/>
    <w:rsid w:val="000A5EB7"/>
    <w:rsid w:val="000A5ED2"/>
    <w:rsid w:val="000A64EE"/>
    <w:rsid w:val="000A674E"/>
    <w:rsid w:val="000A6B85"/>
    <w:rsid w:val="000A6BC9"/>
    <w:rsid w:val="000A6EA6"/>
    <w:rsid w:val="000A722D"/>
    <w:rsid w:val="000A736A"/>
    <w:rsid w:val="000A774C"/>
    <w:rsid w:val="000A7C04"/>
    <w:rsid w:val="000A7ED2"/>
    <w:rsid w:val="000B0508"/>
    <w:rsid w:val="000B086D"/>
    <w:rsid w:val="000B09BE"/>
    <w:rsid w:val="000B0B5D"/>
    <w:rsid w:val="000B0EB0"/>
    <w:rsid w:val="000B0EC6"/>
    <w:rsid w:val="000B1507"/>
    <w:rsid w:val="000B1581"/>
    <w:rsid w:val="000B1660"/>
    <w:rsid w:val="000B1A1F"/>
    <w:rsid w:val="000B2353"/>
    <w:rsid w:val="000B2489"/>
    <w:rsid w:val="000B265D"/>
    <w:rsid w:val="000B2FD0"/>
    <w:rsid w:val="000B310B"/>
    <w:rsid w:val="000B326A"/>
    <w:rsid w:val="000B326F"/>
    <w:rsid w:val="000B3447"/>
    <w:rsid w:val="000B3450"/>
    <w:rsid w:val="000B3865"/>
    <w:rsid w:val="000B3CD6"/>
    <w:rsid w:val="000B412F"/>
    <w:rsid w:val="000B45B2"/>
    <w:rsid w:val="000B4A57"/>
    <w:rsid w:val="000B4F88"/>
    <w:rsid w:val="000B5374"/>
    <w:rsid w:val="000B53F8"/>
    <w:rsid w:val="000B5AD9"/>
    <w:rsid w:val="000B5C32"/>
    <w:rsid w:val="000B5DCB"/>
    <w:rsid w:val="000B5E29"/>
    <w:rsid w:val="000B5EAB"/>
    <w:rsid w:val="000B5EC4"/>
    <w:rsid w:val="000B6480"/>
    <w:rsid w:val="000B6721"/>
    <w:rsid w:val="000B6FE9"/>
    <w:rsid w:val="000B74CA"/>
    <w:rsid w:val="000B7871"/>
    <w:rsid w:val="000B79F5"/>
    <w:rsid w:val="000C01DE"/>
    <w:rsid w:val="000C01E7"/>
    <w:rsid w:val="000C0888"/>
    <w:rsid w:val="000C0F03"/>
    <w:rsid w:val="000C1109"/>
    <w:rsid w:val="000C1489"/>
    <w:rsid w:val="000C1660"/>
    <w:rsid w:val="000C1751"/>
    <w:rsid w:val="000C19B0"/>
    <w:rsid w:val="000C1A04"/>
    <w:rsid w:val="000C1B5B"/>
    <w:rsid w:val="000C1EA9"/>
    <w:rsid w:val="000C1F93"/>
    <w:rsid w:val="000C23B9"/>
    <w:rsid w:val="000C2618"/>
    <w:rsid w:val="000C2A99"/>
    <w:rsid w:val="000C2D3B"/>
    <w:rsid w:val="000C3310"/>
    <w:rsid w:val="000C3512"/>
    <w:rsid w:val="000C3C1C"/>
    <w:rsid w:val="000C4938"/>
    <w:rsid w:val="000C51A8"/>
    <w:rsid w:val="000C592D"/>
    <w:rsid w:val="000C5933"/>
    <w:rsid w:val="000C5BDE"/>
    <w:rsid w:val="000C5C65"/>
    <w:rsid w:val="000C6015"/>
    <w:rsid w:val="000C6505"/>
    <w:rsid w:val="000C7A2B"/>
    <w:rsid w:val="000D008E"/>
    <w:rsid w:val="000D00C6"/>
    <w:rsid w:val="000D0B38"/>
    <w:rsid w:val="000D0EC0"/>
    <w:rsid w:val="000D12CE"/>
    <w:rsid w:val="000D1B47"/>
    <w:rsid w:val="000D1B4C"/>
    <w:rsid w:val="000D1C8E"/>
    <w:rsid w:val="000D1D71"/>
    <w:rsid w:val="000D1D74"/>
    <w:rsid w:val="000D1DF5"/>
    <w:rsid w:val="000D20A7"/>
    <w:rsid w:val="000D214A"/>
    <w:rsid w:val="000D25B6"/>
    <w:rsid w:val="000D3341"/>
    <w:rsid w:val="000D33C9"/>
    <w:rsid w:val="000D37B9"/>
    <w:rsid w:val="000D38E9"/>
    <w:rsid w:val="000D4507"/>
    <w:rsid w:val="000D45EE"/>
    <w:rsid w:val="000D4844"/>
    <w:rsid w:val="000D495B"/>
    <w:rsid w:val="000D52C7"/>
    <w:rsid w:val="000D6008"/>
    <w:rsid w:val="000D6188"/>
    <w:rsid w:val="000D63AE"/>
    <w:rsid w:val="000D63B9"/>
    <w:rsid w:val="000D65F8"/>
    <w:rsid w:val="000D67B9"/>
    <w:rsid w:val="000D68D5"/>
    <w:rsid w:val="000D6974"/>
    <w:rsid w:val="000D6C82"/>
    <w:rsid w:val="000D763B"/>
    <w:rsid w:val="000D770A"/>
    <w:rsid w:val="000D77D7"/>
    <w:rsid w:val="000D794A"/>
    <w:rsid w:val="000E0086"/>
    <w:rsid w:val="000E0B2F"/>
    <w:rsid w:val="000E0ECD"/>
    <w:rsid w:val="000E111A"/>
    <w:rsid w:val="000E1670"/>
    <w:rsid w:val="000E1693"/>
    <w:rsid w:val="000E18BF"/>
    <w:rsid w:val="000E196B"/>
    <w:rsid w:val="000E1C17"/>
    <w:rsid w:val="000E27C7"/>
    <w:rsid w:val="000E2983"/>
    <w:rsid w:val="000E2A01"/>
    <w:rsid w:val="000E2BDC"/>
    <w:rsid w:val="000E3398"/>
    <w:rsid w:val="000E34FD"/>
    <w:rsid w:val="000E393B"/>
    <w:rsid w:val="000E3940"/>
    <w:rsid w:val="000E43CA"/>
    <w:rsid w:val="000E44BF"/>
    <w:rsid w:val="000E4560"/>
    <w:rsid w:val="000E47C2"/>
    <w:rsid w:val="000E488E"/>
    <w:rsid w:val="000E4C3E"/>
    <w:rsid w:val="000E4E60"/>
    <w:rsid w:val="000E4FC7"/>
    <w:rsid w:val="000E55BF"/>
    <w:rsid w:val="000E5D14"/>
    <w:rsid w:val="000E61B3"/>
    <w:rsid w:val="000E6B1A"/>
    <w:rsid w:val="000E6EB4"/>
    <w:rsid w:val="000E75EF"/>
    <w:rsid w:val="000E7759"/>
    <w:rsid w:val="000E7807"/>
    <w:rsid w:val="000E7D1B"/>
    <w:rsid w:val="000E7D4C"/>
    <w:rsid w:val="000F0092"/>
    <w:rsid w:val="000F0473"/>
    <w:rsid w:val="000F0E0A"/>
    <w:rsid w:val="000F0FE0"/>
    <w:rsid w:val="000F143A"/>
    <w:rsid w:val="000F164C"/>
    <w:rsid w:val="000F17E6"/>
    <w:rsid w:val="000F1A1E"/>
    <w:rsid w:val="000F1A82"/>
    <w:rsid w:val="000F1F07"/>
    <w:rsid w:val="000F1F21"/>
    <w:rsid w:val="000F2167"/>
    <w:rsid w:val="000F22AC"/>
    <w:rsid w:val="000F2358"/>
    <w:rsid w:val="000F23BC"/>
    <w:rsid w:val="000F33B3"/>
    <w:rsid w:val="000F3C8E"/>
    <w:rsid w:val="000F3E52"/>
    <w:rsid w:val="000F3FD1"/>
    <w:rsid w:val="000F3FEF"/>
    <w:rsid w:val="000F402A"/>
    <w:rsid w:val="000F4CBA"/>
    <w:rsid w:val="000F4E87"/>
    <w:rsid w:val="000F4F3A"/>
    <w:rsid w:val="000F560B"/>
    <w:rsid w:val="000F5898"/>
    <w:rsid w:val="000F5AA7"/>
    <w:rsid w:val="000F5AC7"/>
    <w:rsid w:val="000F5EB7"/>
    <w:rsid w:val="000F62AE"/>
    <w:rsid w:val="000F63B9"/>
    <w:rsid w:val="000F6401"/>
    <w:rsid w:val="000F6537"/>
    <w:rsid w:val="000F6577"/>
    <w:rsid w:val="000F68E6"/>
    <w:rsid w:val="000F6CC1"/>
    <w:rsid w:val="000F71F0"/>
    <w:rsid w:val="000F7546"/>
    <w:rsid w:val="000F7AD0"/>
    <w:rsid w:val="001008B4"/>
    <w:rsid w:val="00100AF4"/>
    <w:rsid w:val="0010102C"/>
    <w:rsid w:val="00101245"/>
    <w:rsid w:val="0010159B"/>
    <w:rsid w:val="001015F0"/>
    <w:rsid w:val="00101FE1"/>
    <w:rsid w:val="001023F6"/>
    <w:rsid w:val="00102522"/>
    <w:rsid w:val="00102561"/>
    <w:rsid w:val="0010289E"/>
    <w:rsid w:val="00102BE9"/>
    <w:rsid w:val="00102D97"/>
    <w:rsid w:val="0010315D"/>
    <w:rsid w:val="001031ED"/>
    <w:rsid w:val="001033FC"/>
    <w:rsid w:val="00103D8B"/>
    <w:rsid w:val="00103FF6"/>
    <w:rsid w:val="0010430F"/>
    <w:rsid w:val="0010466C"/>
    <w:rsid w:val="00104969"/>
    <w:rsid w:val="00104B09"/>
    <w:rsid w:val="0010521C"/>
    <w:rsid w:val="00105440"/>
    <w:rsid w:val="00105484"/>
    <w:rsid w:val="00105641"/>
    <w:rsid w:val="00106817"/>
    <w:rsid w:val="00106B42"/>
    <w:rsid w:val="00106CB0"/>
    <w:rsid w:val="00106F75"/>
    <w:rsid w:val="00106FF4"/>
    <w:rsid w:val="001075AF"/>
    <w:rsid w:val="00107867"/>
    <w:rsid w:val="00107BC8"/>
    <w:rsid w:val="00107F53"/>
    <w:rsid w:val="001100EE"/>
    <w:rsid w:val="0011082F"/>
    <w:rsid w:val="00110B59"/>
    <w:rsid w:val="00110D76"/>
    <w:rsid w:val="00110ECB"/>
    <w:rsid w:val="0011112F"/>
    <w:rsid w:val="00111136"/>
    <w:rsid w:val="001116F1"/>
    <w:rsid w:val="001118FE"/>
    <w:rsid w:val="00111AA4"/>
    <w:rsid w:val="00111C44"/>
    <w:rsid w:val="001123A6"/>
    <w:rsid w:val="001125F7"/>
    <w:rsid w:val="001126CD"/>
    <w:rsid w:val="001128F1"/>
    <w:rsid w:val="00113368"/>
    <w:rsid w:val="00113421"/>
    <w:rsid w:val="00113B85"/>
    <w:rsid w:val="00113E56"/>
    <w:rsid w:val="00113FB8"/>
    <w:rsid w:val="00114111"/>
    <w:rsid w:val="001143A2"/>
    <w:rsid w:val="0011440F"/>
    <w:rsid w:val="00114466"/>
    <w:rsid w:val="001144BA"/>
    <w:rsid w:val="001145FB"/>
    <w:rsid w:val="00114741"/>
    <w:rsid w:val="00114DF6"/>
    <w:rsid w:val="00114E9B"/>
    <w:rsid w:val="00114F8B"/>
    <w:rsid w:val="0011506E"/>
    <w:rsid w:val="001150AC"/>
    <w:rsid w:val="001152BA"/>
    <w:rsid w:val="00115AF4"/>
    <w:rsid w:val="0011601D"/>
    <w:rsid w:val="0011601E"/>
    <w:rsid w:val="001160CC"/>
    <w:rsid w:val="0011619A"/>
    <w:rsid w:val="00116A15"/>
    <w:rsid w:val="00116B5C"/>
    <w:rsid w:val="00116D3C"/>
    <w:rsid w:val="00116FC6"/>
    <w:rsid w:val="00117014"/>
    <w:rsid w:val="001179B5"/>
    <w:rsid w:val="00117BFE"/>
    <w:rsid w:val="001201D3"/>
    <w:rsid w:val="0012022E"/>
    <w:rsid w:val="00120905"/>
    <w:rsid w:val="00120AB7"/>
    <w:rsid w:val="00120CC0"/>
    <w:rsid w:val="00120E80"/>
    <w:rsid w:val="00121E7C"/>
    <w:rsid w:val="00121EA6"/>
    <w:rsid w:val="00121FBB"/>
    <w:rsid w:val="00122440"/>
    <w:rsid w:val="001229CD"/>
    <w:rsid w:val="00122C56"/>
    <w:rsid w:val="00123017"/>
    <w:rsid w:val="00124C46"/>
    <w:rsid w:val="00124D78"/>
    <w:rsid w:val="00125092"/>
    <w:rsid w:val="00125CA9"/>
    <w:rsid w:val="0012638C"/>
    <w:rsid w:val="00126965"/>
    <w:rsid w:val="00126C18"/>
    <w:rsid w:val="00126EA6"/>
    <w:rsid w:val="00127179"/>
    <w:rsid w:val="00127302"/>
    <w:rsid w:val="00127B53"/>
    <w:rsid w:val="00127CA4"/>
    <w:rsid w:val="00127F9A"/>
    <w:rsid w:val="0013083B"/>
    <w:rsid w:val="001308E3"/>
    <w:rsid w:val="0013096B"/>
    <w:rsid w:val="00130B60"/>
    <w:rsid w:val="00130F17"/>
    <w:rsid w:val="00131283"/>
    <w:rsid w:val="001313EA"/>
    <w:rsid w:val="00131440"/>
    <w:rsid w:val="001314EA"/>
    <w:rsid w:val="0013190F"/>
    <w:rsid w:val="00131CB0"/>
    <w:rsid w:val="00131DB6"/>
    <w:rsid w:val="00131E17"/>
    <w:rsid w:val="0013224E"/>
    <w:rsid w:val="00132268"/>
    <w:rsid w:val="001323F8"/>
    <w:rsid w:val="00132FFC"/>
    <w:rsid w:val="0013350A"/>
    <w:rsid w:val="00133640"/>
    <w:rsid w:val="00133D06"/>
    <w:rsid w:val="00133FCC"/>
    <w:rsid w:val="00134EC5"/>
    <w:rsid w:val="00135CD5"/>
    <w:rsid w:val="00135F49"/>
    <w:rsid w:val="001364D1"/>
    <w:rsid w:val="00136563"/>
    <w:rsid w:val="001366CA"/>
    <w:rsid w:val="00136703"/>
    <w:rsid w:val="00136A2F"/>
    <w:rsid w:val="00136AAA"/>
    <w:rsid w:val="00136D07"/>
    <w:rsid w:val="00136D10"/>
    <w:rsid w:val="0013751E"/>
    <w:rsid w:val="00137559"/>
    <w:rsid w:val="001376A8"/>
    <w:rsid w:val="0013790B"/>
    <w:rsid w:val="0013796A"/>
    <w:rsid w:val="00137AEE"/>
    <w:rsid w:val="00140A38"/>
    <w:rsid w:val="00140E3F"/>
    <w:rsid w:val="001411A3"/>
    <w:rsid w:val="001417E6"/>
    <w:rsid w:val="001419EB"/>
    <w:rsid w:val="00141F20"/>
    <w:rsid w:val="00142698"/>
    <w:rsid w:val="00143118"/>
    <w:rsid w:val="001431C3"/>
    <w:rsid w:val="00143485"/>
    <w:rsid w:val="0014426F"/>
    <w:rsid w:val="001446D8"/>
    <w:rsid w:val="00144AF2"/>
    <w:rsid w:val="00144B88"/>
    <w:rsid w:val="00144D92"/>
    <w:rsid w:val="001452C7"/>
    <w:rsid w:val="00145994"/>
    <w:rsid w:val="00145B5B"/>
    <w:rsid w:val="00145F94"/>
    <w:rsid w:val="001462B9"/>
    <w:rsid w:val="001466AB"/>
    <w:rsid w:val="0014692D"/>
    <w:rsid w:val="00146948"/>
    <w:rsid w:val="00146B64"/>
    <w:rsid w:val="00146F21"/>
    <w:rsid w:val="00147301"/>
    <w:rsid w:val="0014775A"/>
    <w:rsid w:val="00147A5A"/>
    <w:rsid w:val="00147D9C"/>
    <w:rsid w:val="00147FD2"/>
    <w:rsid w:val="001500EB"/>
    <w:rsid w:val="0015023F"/>
    <w:rsid w:val="0015054A"/>
    <w:rsid w:val="00150638"/>
    <w:rsid w:val="0015073D"/>
    <w:rsid w:val="00150A33"/>
    <w:rsid w:val="00150A5C"/>
    <w:rsid w:val="00150AE2"/>
    <w:rsid w:val="00150C7F"/>
    <w:rsid w:val="00150C8B"/>
    <w:rsid w:val="001517CC"/>
    <w:rsid w:val="00151898"/>
    <w:rsid w:val="00151FAC"/>
    <w:rsid w:val="00152183"/>
    <w:rsid w:val="00152311"/>
    <w:rsid w:val="00152724"/>
    <w:rsid w:val="0015274F"/>
    <w:rsid w:val="001527B6"/>
    <w:rsid w:val="00152B0E"/>
    <w:rsid w:val="00152C38"/>
    <w:rsid w:val="00152EDC"/>
    <w:rsid w:val="0015319E"/>
    <w:rsid w:val="001531BE"/>
    <w:rsid w:val="0015355C"/>
    <w:rsid w:val="0015393D"/>
    <w:rsid w:val="00153C30"/>
    <w:rsid w:val="001540BF"/>
    <w:rsid w:val="001542CF"/>
    <w:rsid w:val="0015443D"/>
    <w:rsid w:val="00154455"/>
    <w:rsid w:val="001545B6"/>
    <w:rsid w:val="0015464E"/>
    <w:rsid w:val="0015489C"/>
    <w:rsid w:val="00154E4D"/>
    <w:rsid w:val="00154F4A"/>
    <w:rsid w:val="001551C6"/>
    <w:rsid w:val="001553CA"/>
    <w:rsid w:val="001559A4"/>
    <w:rsid w:val="00155D2D"/>
    <w:rsid w:val="00156065"/>
    <w:rsid w:val="00156247"/>
    <w:rsid w:val="001562CD"/>
    <w:rsid w:val="00156F54"/>
    <w:rsid w:val="0015748C"/>
    <w:rsid w:val="00157AE8"/>
    <w:rsid w:val="001604D7"/>
    <w:rsid w:val="001605B6"/>
    <w:rsid w:val="00160A6C"/>
    <w:rsid w:val="00161116"/>
    <w:rsid w:val="0016226B"/>
    <w:rsid w:val="0016339A"/>
    <w:rsid w:val="0016370F"/>
    <w:rsid w:val="00163B96"/>
    <w:rsid w:val="00164252"/>
    <w:rsid w:val="001645D6"/>
    <w:rsid w:val="00164607"/>
    <w:rsid w:val="00165251"/>
    <w:rsid w:val="00165257"/>
    <w:rsid w:val="00165273"/>
    <w:rsid w:val="0016530E"/>
    <w:rsid w:val="00165B2C"/>
    <w:rsid w:val="00165B78"/>
    <w:rsid w:val="00165DF7"/>
    <w:rsid w:val="00166099"/>
    <w:rsid w:val="001660DE"/>
    <w:rsid w:val="00166336"/>
    <w:rsid w:val="00166A9E"/>
    <w:rsid w:val="00166DB0"/>
    <w:rsid w:val="00166E7A"/>
    <w:rsid w:val="0016773C"/>
    <w:rsid w:val="00167933"/>
    <w:rsid w:val="00167B8B"/>
    <w:rsid w:val="00170102"/>
    <w:rsid w:val="00170232"/>
    <w:rsid w:val="00170293"/>
    <w:rsid w:val="0017029B"/>
    <w:rsid w:val="00170627"/>
    <w:rsid w:val="00170ACD"/>
    <w:rsid w:val="00170E2A"/>
    <w:rsid w:val="001710C3"/>
    <w:rsid w:val="00171248"/>
    <w:rsid w:val="001714A4"/>
    <w:rsid w:val="001716D3"/>
    <w:rsid w:val="001719DA"/>
    <w:rsid w:val="00171C68"/>
    <w:rsid w:val="00171FD0"/>
    <w:rsid w:val="0017226D"/>
    <w:rsid w:val="00172292"/>
    <w:rsid w:val="00172525"/>
    <w:rsid w:val="00172A3D"/>
    <w:rsid w:val="00172BF4"/>
    <w:rsid w:val="0017331D"/>
    <w:rsid w:val="00173671"/>
    <w:rsid w:val="001736D4"/>
    <w:rsid w:val="00173B13"/>
    <w:rsid w:val="00173CC8"/>
    <w:rsid w:val="00173CCA"/>
    <w:rsid w:val="00173DC9"/>
    <w:rsid w:val="00174333"/>
    <w:rsid w:val="001744BF"/>
    <w:rsid w:val="00174589"/>
    <w:rsid w:val="001746C7"/>
    <w:rsid w:val="00174D2E"/>
    <w:rsid w:val="001750FE"/>
    <w:rsid w:val="0017510F"/>
    <w:rsid w:val="0017561F"/>
    <w:rsid w:val="00175714"/>
    <w:rsid w:val="00175C6A"/>
    <w:rsid w:val="001760B4"/>
    <w:rsid w:val="0017671E"/>
    <w:rsid w:val="001768B9"/>
    <w:rsid w:val="00176C26"/>
    <w:rsid w:val="00176E13"/>
    <w:rsid w:val="0017775B"/>
    <w:rsid w:val="00180634"/>
    <w:rsid w:val="00180949"/>
    <w:rsid w:val="00180B31"/>
    <w:rsid w:val="00180B36"/>
    <w:rsid w:val="00180CC5"/>
    <w:rsid w:val="00180EDD"/>
    <w:rsid w:val="001813CF"/>
    <w:rsid w:val="001816D1"/>
    <w:rsid w:val="0018189D"/>
    <w:rsid w:val="00181B57"/>
    <w:rsid w:val="00181C12"/>
    <w:rsid w:val="00181DC2"/>
    <w:rsid w:val="00182314"/>
    <w:rsid w:val="001826D9"/>
    <w:rsid w:val="001828CE"/>
    <w:rsid w:val="00182A21"/>
    <w:rsid w:val="00182B09"/>
    <w:rsid w:val="00182BED"/>
    <w:rsid w:val="00182BFA"/>
    <w:rsid w:val="00182F6D"/>
    <w:rsid w:val="0018322D"/>
    <w:rsid w:val="001832DC"/>
    <w:rsid w:val="001833C4"/>
    <w:rsid w:val="00183C77"/>
    <w:rsid w:val="00184245"/>
    <w:rsid w:val="00184619"/>
    <w:rsid w:val="00184670"/>
    <w:rsid w:val="00184708"/>
    <w:rsid w:val="00184CF5"/>
    <w:rsid w:val="00184D50"/>
    <w:rsid w:val="00184F61"/>
    <w:rsid w:val="00184F8E"/>
    <w:rsid w:val="00185000"/>
    <w:rsid w:val="00185199"/>
    <w:rsid w:val="00185505"/>
    <w:rsid w:val="00185785"/>
    <w:rsid w:val="0018585D"/>
    <w:rsid w:val="00185A42"/>
    <w:rsid w:val="001860C9"/>
    <w:rsid w:val="00186338"/>
    <w:rsid w:val="00186602"/>
    <w:rsid w:val="001867E8"/>
    <w:rsid w:val="0018686D"/>
    <w:rsid w:val="00186D45"/>
    <w:rsid w:val="00187060"/>
    <w:rsid w:val="001875FA"/>
    <w:rsid w:val="00187805"/>
    <w:rsid w:val="00187DFA"/>
    <w:rsid w:val="00190178"/>
    <w:rsid w:val="00190A3D"/>
    <w:rsid w:val="00190D38"/>
    <w:rsid w:val="00190D9E"/>
    <w:rsid w:val="00190E39"/>
    <w:rsid w:val="00190ECE"/>
    <w:rsid w:val="0019101E"/>
    <w:rsid w:val="00191225"/>
    <w:rsid w:val="0019181B"/>
    <w:rsid w:val="00191A91"/>
    <w:rsid w:val="00191F2C"/>
    <w:rsid w:val="00192081"/>
    <w:rsid w:val="001925F8"/>
    <w:rsid w:val="001926BA"/>
    <w:rsid w:val="001927C2"/>
    <w:rsid w:val="00192B8D"/>
    <w:rsid w:val="0019314B"/>
    <w:rsid w:val="00193274"/>
    <w:rsid w:val="00193344"/>
    <w:rsid w:val="00193575"/>
    <w:rsid w:val="001935BD"/>
    <w:rsid w:val="0019374E"/>
    <w:rsid w:val="00193952"/>
    <w:rsid w:val="001939C3"/>
    <w:rsid w:val="00193A6B"/>
    <w:rsid w:val="00194285"/>
    <w:rsid w:val="001946D0"/>
    <w:rsid w:val="00195209"/>
    <w:rsid w:val="00195463"/>
    <w:rsid w:val="001955BD"/>
    <w:rsid w:val="001958FC"/>
    <w:rsid w:val="00195C9B"/>
    <w:rsid w:val="00195CC6"/>
    <w:rsid w:val="00195DA5"/>
    <w:rsid w:val="00195E66"/>
    <w:rsid w:val="001960ED"/>
    <w:rsid w:val="001961D4"/>
    <w:rsid w:val="00196C8F"/>
    <w:rsid w:val="00196CEA"/>
    <w:rsid w:val="00196EAB"/>
    <w:rsid w:val="0019785E"/>
    <w:rsid w:val="00197A9C"/>
    <w:rsid w:val="00197B4F"/>
    <w:rsid w:val="00197B98"/>
    <w:rsid w:val="00197DD8"/>
    <w:rsid w:val="001A0010"/>
    <w:rsid w:val="001A034B"/>
    <w:rsid w:val="001A03C7"/>
    <w:rsid w:val="001A06EC"/>
    <w:rsid w:val="001A0A20"/>
    <w:rsid w:val="001A0FDE"/>
    <w:rsid w:val="001A135D"/>
    <w:rsid w:val="001A13DD"/>
    <w:rsid w:val="001A1858"/>
    <w:rsid w:val="001A1B45"/>
    <w:rsid w:val="001A1E65"/>
    <w:rsid w:val="001A2325"/>
    <w:rsid w:val="001A24EF"/>
    <w:rsid w:val="001A266D"/>
    <w:rsid w:val="001A2690"/>
    <w:rsid w:val="001A29CA"/>
    <w:rsid w:val="001A29E2"/>
    <w:rsid w:val="001A2BE0"/>
    <w:rsid w:val="001A3143"/>
    <w:rsid w:val="001A3466"/>
    <w:rsid w:val="001A3881"/>
    <w:rsid w:val="001A3910"/>
    <w:rsid w:val="001A3C0F"/>
    <w:rsid w:val="001A3D32"/>
    <w:rsid w:val="001A3DEC"/>
    <w:rsid w:val="001A3EFA"/>
    <w:rsid w:val="001A40E1"/>
    <w:rsid w:val="001A44F3"/>
    <w:rsid w:val="001A4B22"/>
    <w:rsid w:val="001A5265"/>
    <w:rsid w:val="001A55CE"/>
    <w:rsid w:val="001A5680"/>
    <w:rsid w:val="001A5746"/>
    <w:rsid w:val="001A58B6"/>
    <w:rsid w:val="001A5C4B"/>
    <w:rsid w:val="001A5CDA"/>
    <w:rsid w:val="001A60E9"/>
    <w:rsid w:val="001A6CE1"/>
    <w:rsid w:val="001A6D79"/>
    <w:rsid w:val="001A6EB9"/>
    <w:rsid w:val="001A74C4"/>
    <w:rsid w:val="001A765B"/>
    <w:rsid w:val="001A7842"/>
    <w:rsid w:val="001A7864"/>
    <w:rsid w:val="001A7AB2"/>
    <w:rsid w:val="001A7D02"/>
    <w:rsid w:val="001A7F63"/>
    <w:rsid w:val="001B00F1"/>
    <w:rsid w:val="001B01D6"/>
    <w:rsid w:val="001B0E99"/>
    <w:rsid w:val="001B10B0"/>
    <w:rsid w:val="001B1255"/>
    <w:rsid w:val="001B1379"/>
    <w:rsid w:val="001B15AC"/>
    <w:rsid w:val="001B1EA8"/>
    <w:rsid w:val="001B2396"/>
    <w:rsid w:val="001B26B2"/>
    <w:rsid w:val="001B2A44"/>
    <w:rsid w:val="001B2C4D"/>
    <w:rsid w:val="001B3109"/>
    <w:rsid w:val="001B358D"/>
    <w:rsid w:val="001B3612"/>
    <w:rsid w:val="001B379A"/>
    <w:rsid w:val="001B3824"/>
    <w:rsid w:val="001B3D68"/>
    <w:rsid w:val="001B3E86"/>
    <w:rsid w:val="001B510D"/>
    <w:rsid w:val="001B573F"/>
    <w:rsid w:val="001B592A"/>
    <w:rsid w:val="001B5BDA"/>
    <w:rsid w:val="001B5DBD"/>
    <w:rsid w:val="001B603C"/>
    <w:rsid w:val="001B6115"/>
    <w:rsid w:val="001B62C0"/>
    <w:rsid w:val="001B6470"/>
    <w:rsid w:val="001B64F4"/>
    <w:rsid w:val="001B65D2"/>
    <w:rsid w:val="001B694B"/>
    <w:rsid w:val="001B6962"/>
    <w:rsid w:val="001B6B85"/>
    <w:rsid w:val="001B6BCC"/>
    <w:rsid w:val="001B7207"/>
    <w:rsid w:val="001B750E"/>
    <w:rsid w:val="001C05DF"/>
    <w:rsid w:val="001C06B5"/>
    <w:rsid w:val="001C0705"/>
    <w:rsid w:val="001C0A3D"/>
    <w:rsid w:val="001C1684"/>
    <w:rsid w:val="001C1830"/>
    <w:rsid w:val="001C1C71"/>
    <w:rsid w:val="001C1E93"/>
    <w:rsid w:val="001C2103"/>
    <w:rsid w:val="001C2E8B"/>
    <w:rsid w:val="001C3A22"/>
    <w:rsid w:val="001C3A41"/>
    <w:rsid w:val="001C3F8A"/>
    <w:rsid w:val="001C431B"/>
    <w:rsid w:val="001C4361"/>
    <w:rsid w:val="001C440D"/>
    <w:rsid w:val="001C444F"/>
    <w:rsid w:val="001C4AB3"/>
    <w:rsid w:val="001C4B59"/>
    <w:rsid w:val="001C4DBF"/>
    <w:rsid w:val="001C4E90"/>
    <w:rsid w:val="001C518D"/>
    <w:rsid w:val="001C61B7"/>
    <w:rsid w:val="001C66D0"/>
    <w:rsid w:val="001C6780"/>
    <w:rsid w:val="001C6853"/>
    <w:rsid w:val="001C687C"/>
    <w:rsid w:val="001C6BB6"/>
    <w:rsid w:val="001C6ED7"/>
    <w:rsid w:val="001C70A2"/>
    <w:rsid w:val="001C733A"/>
    <w:rsid w:val="001C75A7"/>
    <w:rsid w:val="001C769B"/>
    <w:rsid w:val="001D0A3F"/>
    <w:rsid w:val="001D1637"/>
    <w:rsid w:val="001D18CB"/>
    <w:rsid w:val="001D2653"/>
    <w:rsid w:val="001D29DA"/>
    <w:rsid w:val="001D314B"/>
    <w:rsid w:val="001D3206"/>
    <w:rsid w:val="001D3241"/>
    <w:rsid w:val="001D35B7"/>
    <w:rsid w:val="001D3FC1"/>
    <w:rsid w:val="001D4C09"/>
    <w:rsid w:val="001D550A"/>
    <w:rsid w:val="001D5548"/>
    <w:rsid w:val="001D5756"/>
    <w:rsid w:val="001D592C"/>
    <w:rsid w:val="001D59AD"/>
    <w:rsid w:val="001D6283"/>
    <w:rsid w:val="001D65BA"/>
    <w:rsid w:val="001D68C1"/>
    <w:rsid w:val="001D6CD0"/>
    <w:rsid w:val="001D6DA9"/>
    <w:rsid w:val="001D716B"/>
    <w:rsid w:val="001D772B"/>
    <w:rsid w:val="001D7CAB"/>
    <w:rsid w:val="001D7D14"/>
    <w:rsid w:val="001D7D67"/>
    <w:rsid w:val="001D7DC5"/>
    <w:rsid w:val="001D7E52"/>
    <w:rsid w:val="001E008D"/>
    <w:rsid w:val="001E03E7"/>
    <w:rsid w:val="001E05C3"/>
    <w:rsid w:val="001E0A41"/>
    <w:rsid w:val="001E10F8"/>
    <w:rsid w:val="001E15CA"/>
    <w:rsid w:val="001E1E1A"/>
    <w:rsid w:val="001E1F9A"/>
    <w:rsid w:val="001E2041"/>
    <w:rsid w:val="001E20AA"/>
    <w:rsid w:val="001E238B"/>
    <w:rsid w:val="001E2674"/>
    <w:rsid w:val="001E26A0"/>
    <w:rsid w:val="001E274B"/>
    <w:rsid w:val="001E2875"/>
    <w:rsid w:val="001E33BD"/>
    <w:rsid w:val="001E3D3A"/>
    <w:rsid w:val="001E402F"/>
    <w:rsid w:val="001E428E"/>
    <w:rsid w:val="001E460B"/>
    <w:rsid w:val="001E4CD8"/>
    <w:rsid w:val="001E5620"/>
    <w:rsid w:val="001E58BC"/>
    <w:rsid w:val="001E605E"/>
    <w:rsid w:val="001E6310"/>
    <w:rsid w:val="001E6659"/>
    <w:rsid w:val="001E675D"/>
    <w:rsid w:val="001E6C83"/>
    <w:rsid w:val="001E6D3C"/>
    <w:rsid w:val="001E7816"/>
    <w:rsid w:val="001E799E"/>
    <w:rsid w:val="001F08CD"/>
    <w:rsid w:val="001F09BA"/>
    <w:rsid w:val="001F0BCE"/>
    <w:rsid w:val="001F0EB7"/>
    <w:rsid w:val="001F0F35"/>
    <w:rsid w:val="001F0FD7"/>
    <w:rsid w:val="001F140A"/>
    <w:rsid w:val="001F1469"/>
    <w:rsid w:val="001F166D"/>
    <w:rsid w:val="001F1694"/>
    <w:rsid w:val="001F1DED"/>
    <w:rsid w:val="001F1EC9"/>
    <w:rsid w:val="001F1F2A"/>
    <w:rsid w:val="001F2487"/>
    <w:rsid w:val="001F26A6"/>
    <w:rsid w:val="001F2707"/>
    <w:rsid w:val="001F28B9"/>
    <w:rsid w:val="001F2A0B"/>
    <w:rsid w:val="001F2BBF"/>
    <w:rsid w:val="001F2CF9"/>
    <w:rsid w:val="001F2F34"/>
    <w:rsid w:val="001F3584"/>
    <w:rsid w:val="001F35A2"/>
    <w:rsid w:val="001F36E3"/>
    <w:rsid w:val="001F3781"/>
    <w:rsid w:val="001F3954"/>
    <w:rsid w:val="001F3A48"/>
    <w:rsid w:val="001F3D22"/>
    <w:rsid w:val="001F4195"/>
    <w:rsid w:val="001F4594"/>
    <w:rsid w:val="001F469A"/>
    <w:rsid w:val="001F4843"/>
    <w:rsid w:val="001F4877"/>
    <w:rsid w:val="001F48FC"/>
    <w:rsid w:val="001F49CA"/>
    <w:rsid w:val="001F4B55"/>
    <w:rsid w:val="001F4C37"/>
    <w:rsid w:val="001F5220"/>
    <w:rsid w:val="001F564C"/>
    <w:rsid w:val="001F590F"/>
    <w:rsid w:val="001F5D26"/>
    <w:rsid w:val="001F6507"/>
    <w:rsid w:val="001F6675"/>
    <w:rsid w:val="001F6687"/>
    <w:rsid w:val="001F67EA"/>
    <w:rsid w:val="001F6BC2"/>
    <w:rsid w:val="001F6F8C"/>
    <w:rsid w:val="001F7865"/>
    <w:rsid w:val="002006DB"/>
    <w:rsid w:val="002008E6"/>
    <w:rsid w:val="002012BD"/>
    <w:rsid w:val="00201418"/>
    <w:rsid w:val="00201575"/>
    <w:rsid w:val="00201775"/>
    <w:rsid w:val="002017AB"/>
    <w:rsid w:val="00201869"/>
    <w:rsid w:val="00201997"/>
    <w:rsid w:val="00201C49"/>
    <w:rsid w:val="002022D5"/>
    <w:rsid w:val="002027A1"/>
    <w:rsid w:val="00202AEE"/>
    <w:rsid w:val="00202D23"/>
    <w:rsid w:val="0020333F"/>
    <w:rsid w:val="00203568"/>
    <w:rsid w:val="0020378D"/>
    <w:rsid w:val="0020385D"/>
    <w:rsid w:val="002038DB"/>
    <w:rsid w:val="002040C7"/>
    <w:rsid w:val="002041D1"/>
    <w:rsid w:val="00204407"/>
    <w:rsid w:val="002046E4"/>
    <w:rsid w:val="00204827"/>
    <w:rsid w:val="002048D7"/>
    <w:rsid w:val="00204CBE"/>
    <w:rsid w:val="00204EFA"/>
    <w:rsid w:val="002052FB"/>
    <w:rsid w:val="00206176"/>
    <w:rsid w:val="00206399"/>
    <w:rsid w:val="002066F9"/>
    <w:rsid w:val="002073E9"/>
    <w:rsid w:val="00207736"/>
    <w:rsid w:val="00207C51"/>
    <w:rsid w:val="00207C98"/>
    <w:rsid w:val="00207F05"/>
    <w:rsid w:val="00210022"/>
    <w:rsid w:val="002101FC"/>
    <w:rsid w:val="002107F8"/>
    <w:rsid w:val="00210833"/>
    <w:rsid w:val="00210E86"/>
    <w:rsid w:val="00210FA4"/>
    <w:rsid w:val="002110F3"/>
    <w:rsid w:val="0021160F"/>
    <w:rsid w:val="002117AD"/>
    <w:rsid w:val="0021190D"/>
    <w:rsid w:val="00211DD9"/>
    <w:rsid w:val="0021211B"/>
    <w:rsid w:val="00212261"/>
    <w:rsid w:val="0021244E"/>
    <w:rsid w:val="0021258B"/>
    <w:rsid w:val="00213384"/>
    <w:rsid w:val="002134A9"/>
    <w:rsid w:val="002134D1"/>
    <w:rsid w:val="00213692"/>
    <w:rsid w:val="002136B8"/>
    <w:rsid w:val="00213787"/>
    <w:rsid w:val="00213927"/>
    <w:rsid w:val="00213D8F"/>
    <w:rsid w:val="00214255"/>
    <w:rsid w:val="002142A5"/>
    <w:rsid w:val="00214470"/>
    <w:rsid w:val="00214727"/>
    <w:rsid w:val="002148B2"/>
    <w:rsid w:val="00214CE9"/>
    <w:rsid w:val="00214F8B"/>
    <w:rsid w:val="002151C1"/>
    <w:rsid w:val="00215460"/>
    <w:rsid w:val="00215647"/>
    <w:rsid w:val="00215DF4"/>
    <w:rsid w:val="0021630E"/>
    <w:rsid w:val="00216455"/>
    <w:rsid w:val="002164D1"/>
    <w:rsid w:val="00216627"/>
    <w:rsid w:val="0021686A"/>
    <w:rsid w:val="00216EA9"/>
    <w:rsid w:val="00216EC8"/>
    <w:rsid w:val="00217097"/>
    <w:rsid w:val="002173F3"/>
    <w:rsid w:val="00217C55"/>
    <w:rsid w:val="00217EB8"/>
    <w:rsid w:val="00220428"/>
    <w:rsid w:val="0022091D"/>
    <w:rsid w:val="00220FD4"/>
    <w:rsid w:val="002211C0"/>
    <w:rsid w:val="002211D3"/>
    <w:rsid w:val="00221330"/>
    <w:rsid w:val="0022148D"/>
    <w:rsid w:val="0022149E"/>
    <w:rsid w:val="00221FBA"/>
    <w:rsid w:val="002221DF"/>
    <w:rsid w:val="00222298"/>
    <w:rsid w:val="00222348"/>
    <w:rsid w:val="00222AB0"/>
    <w:rsid w:val="00222C86"/>
    <w:rsid w:val="00222D78"/>
    <w:rsid w:val="00223086"/>
    <w:rsid w:val="00223EAF"/>
    <w:rsid w:val="00224309"/>
    <w:rsid w:val="00224509"/>
    <w:rsid w:val="00224591"/>
    <w:rsid w:val="00224619"/>
    <w:rsid w:val="00224688"/>
    <w:rsid w:val="002248EE"/>
    <w:rsid w:val="00224B6C"/>
    <w:rsid w:val="00224E39"/>
    <w:rsid w:val="0022508F"/>
    <w:rsid w:val="00225528"/>
    <w:rsid w:val="002257FE"/>
    <w:rsid w:val="00225A4D"/>
    <w:rsid w:val="00225B94"/>
    <w:rsid w:val="0022625D"/>
    <w:rsid w:val="00226A58"/>
    <w:rsid w:val="00226B4F"/>
    <w:rsid w:val="0022729D"/>
    <w:rsid w:val="002273C1"/>
    <w:rsid w:val="00227707"/>
    <w:rsid w:val="0022772A"/>
    <w:rsid w:val="00227772"/>
    <w:rsid w:val="0022796C"/>
    <w:rsid w:val="00227E29"/>
    <w:rsid w:val="00230112"/>
    <w:rsid w:val="002301CB"/>
    <w:rsid w:val="00230210"/>
    <w:rsid w:val="00230253"/>
    <w:rsid w:val="0023032A"/>
    <w:rsid w:val="002304A7"/>
    <w:rsid w:val="002311A0"/>
    <w:rsid w:val="002313B2"/>
    <w:rsid w:val="00231867"/>
    <w:rsid w:val="002318C2"/>
    <w:rsid w:val="00231CDE"/>
    <w:rsid w:val="002321A3"/>
    <w:rsid w:val="00232393"/>
    <w:rsid w:val="0023254D"/>
    <w:rsid w:val="00232849"/>
    <w:rsid w:val="0023362E"/>
    <w:rsid w:val="00233683"/>
    <w:rsid w:val="00233C6F"/>
    <w:rsid w:val="00233D30"/>
    <w:rsid w:val="002344A2"/>
    <w:rsid w:val="00234B47"/>
    <w:rsid w:val="00234DBD"/>
    <w:rsid w:val="00234E58"/>
    <w:rsid w:val="00235278"/>
    <w:rsid w:val="002353D0"/>
    <w:rsid w:val="0023546C"/>
    <w:rsid w:val="002358C1"/>
    <w:rsid w:val="00235907"/>
    <w:rsid w:val="00235FCA"/>
    <w:rsid w:val="002360E2"/>
    <w:rsid w:val="0023641B"/>
    <w:rsid w:val="0023670A"/>
    <w:rsid w:val="00236849"/>
    <w:rsid w:val="00236CF2"/>
    <w:rsid w:val="00236EC1"/>
    <w:rsid w:val="00236EC4"/>
    <w:rsid w:val="00237425"/>
    <w:rsid w:val="00237D9D"/>
    <w:rsid w:val="00237E9B"/>
    <w:rsid w:val="002406BD"/>
    <w:rsid w:val="00240955"/>
    <w:rsid w:val="0024095B"/>
    <w:rsid w:val="00240E8A"/>
    <w:rsid w:val="00240F4C"/>
    <w:rsid w:val="002410A3"/>
    <w:rsid w:val="0024146F"/>
    <w:rsid w:val="002414A2"/>
    <w:rsid w:val="00241541"/>
    <w:rsid w:val="00241A39"/>
    <w:rsid w:val="00242078"/>
    <w:rsid w:val="00242898"/>
    <w:rsid w:val="00243274"/>
    <w:rsid w:val="0024335E"/>
    <w:rsid w:val="00243661"/>
    <w:rsid w:val="002438CE"/>
    <w:rsid w:val="00243988"/>
    <w:rsid w:val="002439CF"/>
    <w:rsid w:val="002445C5"/>
    <w:rsid w:val="00244E5B"/>
    <w:rsid w:val="0024563B"/>
    <w:rsid w:val="0024589C"/>
    <w:rsid w:val="002458F3"/>
    <w:rsid w:val="00245A64"/>
    <w:rsid w:val="002462C4"/>
    <w:rsid w:val="00246458"/>
    <w:rsid w:val="00247256"/>
    <w:rsid w:val="002474E8"/>
    <w:rsid w:val="0024763A"/>
    <w:rsid w:val="0024775F"/>
    <w:rsid w:val="0024778A"/>
    <w:rsid w:val="00247828"/>
    <w:rsid w:val="00247AB2"/>
    <w:rsid w:val="002507CC"/>
    <w:rsid w:val="00250D44"/>
    <w:rsid w:val="002511D3"/>
    <w:rsid w:val="002512F8"/>
    <w:rsid w:val="00251364"/>
    <w:rsid w:val="002515A3"/>
    <w:rsid w:val="0025347E"/>
    <w:rsid w:val="0025362D"/>
    <w:rsid w:val="0025398C"/>
    <w:rsid w:val="00253CC7"/>
    <w:rsid w:val="00253E28"/>
    <w:rsid w:val="00254296"/>
    <w:rsid w:val="002547A7"/>
    <w:rsid w:val="00254A1A"/>
    <w:rsid w:val="00254A51"/>
    <w:rsid w:val="00254C02"/>
    <w:rsid w:val="00254E22"/>
    <w:rsid w:val="002556C5"/>
    <w:rsid w:val="0025590B"/>
    <w:rsid w:val="00255BA4"/>
    <w:rsid w:val="00255CF2"/>
    <w:rsid w:val="00255D50"/>
    <w:rsid w:val="002567D7"/>
    <w:rsid w:val="00257095"/>
    <w:rsid w:val="0025755F"/>
    <w:rsid w:val="00257726"/>
    <w:rsid w:val="00257908"/>
    <w:rsid w:val="00257BC8"/>
    <w:rsid w:val="00257EAF"/>
    <w:rsid w:val="00260209"/>
    <w:rsid w:val="002606C5"/>
    <w:rsid w:val="00260E83"/>
    <w:rsid w:val="00260FAC"/>
    <w:rsid w:val="00261026"/>
    <w:rsid w:val="00261058"/>
    <w:rsid w:val="002610BF"/>
    <w:rsid w:val="00261378"/>
    <w:rsid w:val="00261C71"/>
    <w:rsid w:val="00261CAC"/>
    <w:rsid w:val="00261FBB"/>
    <w:rsid w:val="0026275B"/>
    <w:rsid w:val="00262AC8"/>
    <w:rsid w:val="00262AF2"/>
    <w:rsid w:val="00262C41"/>
    <w:rsid w:val="00262E2C"/>
    <w:rsid w:val="0026312D"/>
    <w:rsid w:val="0026359D"/>
    <w:rsid w:val="002637B8"/>
    <w:rsid w:val="00263D38"/>
    <w:rsid w:val="00263FA5"/>
    <w:rsid w:val="0026408B"/>
    <w:rsid w:val="00264722"/>
    <w:rsid w:val="00264E9A"/>
    <w:rsid w:val="0026505D"/>
    <w:rsid w:val="0026525A"/>
    <w:rsid w:val="00265263"/>
    <w:rsid w:val="002653F0"/>
    <w:rsid w:val="002655C4"/>
    <w:rsid w:val="00265606"/>
    <w:rsid w:val="00265639"/>
    <w:rsid w:val="00265B4E"/>
    <w:rsid w:val="00265B6C"/>
    <w:rsid w:val="00265DA5"/>
    <w:rsid w:val="00265DDD"/>
    <w:rsid w:val="00265E39"/>
    <w:rsid w:val="00265F92"/>
    <w:rsid w:val="0026654C"/>
    <w:rsid w:val="0026678C"/>
    <w:rsid w:val="002668CE"/>
    <w:rsid w:val="0026695E"/>
    <w:rsid w:val="002669EB"/>
    <w:rsid w:val="00266EAF"/>
    <w:rsid w:val="00267605"/>
    <w:rsid w:val="00267865"/>
    <w:rsid w:val="00267D9A"/>
    <w:rsid w:val="00267E71"/>
    <w:rsid w:val="00270196"/>
    <w:rsid w:val="002706BC"/>
    <w:rsid w:val="00270799"/>
    <w:rsid w:val="00270B54"/>
    <w:rsid w:val="00270B7B"/>
    <w:rsid w:val="00270C7B"/>
    <w:rsid w:val="00270F70"/>
    <w:rsid w:val="002713C9"/>
    <w:rsid w:val="00271514"/>
    <w:rsid w:val="00271938"/>
    <w:rsid w:val="00271A5C"/>
    <w:rsid w:val="00271C71"/>
    <w:rsid w:val="00271E1E"/>
    <w:rsid w:val="002723C7"/>
    <w:rsid w:val="00272434"/>
    <w:rsid w:val="00272544"/>
    <w:rsid w:val="0027271C"/>
    <w:rsid w:val="002728E2"/>
    <w:rsid w:val="00272E3C"/>
    <w:rsid w:val="00273589"/>
    <w:rsid w:val="00273E47"/>
    <w:rsid w:val="00273EB5"/>
    <w:rsid w:val="00273EDD"/>
    <w:rsid w:val="002740B3"/>
    <w:rsid w:val="002740FA"/>
    <w:rsid w:val="002741DE"/>
    <w:rsid w:val="0027431B"/>
    <w:rsid w:val="00274457"/>
    <w:rsid w:val="002747FA"/>
    <w:rsid w:val="00274D5C"/>
    <w:rsid w:val="00274F2A"/>
    <w:rsid w:val="00275195"/>
    <w:rsid w:val="00275A45"/>
    <w:rsid w:val="00275BFE"/>
    <w:rsid w:val="00275EB8"/>
    <w:rsid w:val="0027615A"/>
    <w:rsid w:val="00276373"/>
    <w:rsid w:val="002764A6"/>
    <w:rsid w:val="00276A75"/>
    <w:rsid w:val="00276B05"/>
    <w:rsid w:val="00276D0A"/>
    <w:rsid w:val="00276D1A"/>
    <w:rsid w:val="00276DD5"/>
    <w:rsid w:val="00276F41"/>
    <w:rsid w:val="0027704D"/>
    <w:rsid w:val="00277872"/>
    <w:rsid w:val="00277BDC"/>
    <w:rsid w:val="00277CF4"/>
    <w:rsid w:val="00277E32"/>
    <w:rsid w:val="002801C8"/>
    <w:rsid w:val="0028029A"/>
    <w:rsid w:val="00280AFF"/>
    <w:rsid w:val="00280B5C"/>
    <w:rsid w:val="002816CF"/>
    <w:rsid w:val="00281707"/>
    <w:rsid w:val="0028171E"/>
    <w:rsid w:val="00281B28"/>
    <w:rsid w:val="00281C5F"/>
    <w:rsid w:val="0028212D"/>
    <w:rsid w:val="002821DD"/>
    <w:rsid w:val="002825DE"/>
    <w:rsid w:val="00282629"/>
    <w:rsid w:val="00282AAD"/>
    <w:rsid w:val="0028318E"/>
    <w:rsid w:val="00283301"/>
    <w:rsid w:val="002834AE"/>
    <w:rsid w:val="0028353B"/>
    <w:rsid w:val="00283A9C"/>
    <w:rsid w:val="0028433E"/>
    <w:rsid w:val="00284579"/>
    <w:rsid w:val="002846A6"/>
    <w:rsid w:val="0028486F"/>
    <w:rsid w:val="00284BDE"/>
    <w:rsid w:val="00284CEC"/>
    <w:rsid w:val="002851BF"/>
    <w:rsid w:val="002853FB"/>
    <w:rsid w:val="00285414"/>
    <w:rsid w:val="00285611"/>
    <w:rsid w:val="00285D95"/>
    <w:rsid w:val="00286530"/>
    <w:rsid w:val="002866FE"/>
    <w:rsid w:val="00286972"/>
    <w:rsid w:val="002869FD"/>
    <w:rsid w:val="00286B07"/>
    <w:rsid w:val="00286D3F"/>
    <w:rsid w:val="00286ECB"/>
    <w:rsid w:val="00286F73"/>
    <w:rsid w:val="002871C4"/>
    <w:rsid w:val="00287339"/>
    <w:rsid w:val="00287647"/>
    <w:rsid w:val="00287A8F"/>
    <w:rsid w:val="00287E56"/>
    <w:rsid w:val="00287EF4"/>
    <w:rsid w:val="00290359"/>
    <w:rsid w:val="00291254"/>
    <w:rsid w:val="002914D3"/>
    <w:rsid w:val="002915F4"/>
    <w:rsid w:val="002916FA"/>
    <w:rsid w:val="00291810"/>
    <w:rsid w:val="00291C58"/>
    <w:rsid w:val="00291FBE"/>
    <w:rsid w:val="00292977"/>
    <w:rsid w:val="00292DEB"/>
    <w:rsid w:val="00292FD2"/>
    <w:rsid w:val="0029300B"/>
    <w:rsid w:val="002933D4"/>
    <w:rsid w:val="00293662"/>
    <w:rsid w:val="00293BC9"/>
    <w:rsid w:val="00293F69"/>
    <w:rsid w:val="00294059"/>
    <w:rsid w:val="00294868"/>
    <w:rsid w:val="00294AA6"/>
    <w:rsid w:val="00294B13"/>
    <w:rsid w:val="00294E2B"/>
    <w:rsid w:val="002956CA"/>
    <w:rsid w:val="0029585C"/>
    <w:rsid w:val="00295CEA"/>
    <w:rsid w:val="00295F7D"/>
    <w:rsid w:val="0029637D"/>
    <w:rsid w:val="002964DD"/>
    <w:rsid w:val="0029662E"/>
    <w:rsid w:val="00296984"/>
    <w:rsid w:val="00296D76"/>
    <w:rsid w:val="00297168"/>
    <w:rsid w:val="002972D2"/>
    <w:rsid w:val="00297A31"/>
    <w:rsid w:val="002A0002"/>
    <w:rsid w:val="002A018F"/>
    <w:rsid w:val="002A0356"/>
    <w:rsid w:val="002A0604"/>
    <w:rsid w:val="002A08C9"/>
    <w:rsid w:val="002A0B48"/>
    <w:rsid w:val="002A10A3"/>
    <w:rsid w:val="002A133F"/>
    <w:rsid w:val="002A141C"/>
    <w:rsid w:val="002A2485"/>
    <w:rsid w:val="002A2530"/>
    <w:rsid w:val="002A2580"/>
    <w:rsid w:val="002A2633"/>
    <w:rsid w:val="002A2A8D"/>
    <w:rsid w:val="002A2C2F"/>
    <w:rsid w:val="002A30F1"/>
    <w:rsid w:val="002A3189"/>
    <w:rsid w:val="002A366E"/>
    <w:rsid w:val="002A3ACE"/>
    <w:rsid w:val="002A4182"/>
    <w:rsid w:val="002A4405"/>
    <w:rsid w:val="002A46C0"/>
    <w:rsid w:val="002A4890"/>
    <w:rsid w:val="002A4984"/>
    <w:rsid w:val="002A4A72"/>
    <w:rsid w:val="002A4E68"/>
    <w:rsid w:val="002A4E97"/>
    <w:rsid w:val="002A5181"/>
    <w:rsid w:val="002A56A6"/>
    <w:rsid w:val="002A56CD"/>
    <w:rsid w:val="002A5C49"/>
    <w:rsid w:val="002A617F"/>
    <w:rsid w:val="002A645C"/>
    <w:rsid w:val="002A6C6C"/>
    <w:rsid w:val="002A6D2F"/>
    <w:rsid w:val="002A7003"/>
    <w:rsid w:val="002A71A3"/>
    <w:rsid w:val="002A7329"/>
    <w:rsid w:val="002A7465"/>
    <w:rsid w:val="002A79BF"/>
    <w:rsid w:val="002A7F88"/>
    <w:rsid w:val="002B01BA"/>
    <w:rsid w:val="002B0718"/>
    <w:rsid w:val="002B0A60"/>
    <w:rsid w:val="002B0C8E"/>
    <w:rsid w:val="002B0E66"/>
    <w:rsid w:val="002B126B"/>
    <w:rsid w:val="002B1C35"/>
    <w:rsid w:val="002B1E79"/>
    <w:rsid w:val="002B200D"/>
    <w:rsid w:val="002B2014"/>
    <w:rsid w:val="002B2082"/>
    <w:rsid w:val="002B2739"/>
    <w:rsid w:val="002B2AC6"/>
    <w:rsid w:val="002B34E5"/>
    <w:rsid w:val="002B3D62"/>
    <w:rsid w:val="002B4158"/>
    <w:rsid w:val="002B42BD"/>
    <w:rsid w:val="002B4740"/>
    <w:rsid w:val="002B49B6"/>
    <w:rsid w:val="002B4C85"/>
    <w:rsid w:val="002B4CF3"/>
    <w:rsid w:val="002B50D8"/>
    <w:rsid w:val="002B5226"/>
    <w:rsid w:val="002B5431"/>
    <w:rsid w:val="002B5597"/>
    <w:rsid w:val="002B5B0C"/>
    <w:rsid w:val="002B6138"/>
    <w:rsid w:val="002B6377"/>
    <w:rsid w:val="002B67DC"/>
    <w:rsid w:val="002B6EC6"/>
    <w:rsid w:val="002B6EC7"/>
    <w:rsid w:val="002B702C"/>
    <w:rsid w:val="002B7135"/>
    <w:rsid w:val="002B714E"/>
    <w:rsid w:val="002B76DB"/>
    <w:rsid w:val="002B7C14"/>
    <w:rsid w:val="002C04AF"/>
    <w:rsid w:val="002C07FB"/>
    <w:rsid w:val="002C088C"/>
    <w:rsid w:val="002C0A45"/>
    <w:rsid w:val="002C0BCF"/>
    <w:rsid w:val="002C0C0A"/>
    <w:rsid w:val="002C12A6"/>
    <w:rsid w:val="002C1332"/>
    <w:rsid w:val="002C166F"/>
    <w:rsid w:val="002C171A"/>
    <w:rsid w:val="002C1B52"/>
    <w:rsid w:val="002C1E42"/>
    <w:rsid w:val="002C240F"/>
    <w:rsid w:val="002C2BA0"/>
    <w:rsid w:val="002C2D0C"/>
    <w:rsid w:val="002C2F09"/>
    <w:rsid w:val="002C3017"/>
    <w:rsid w:val="002C3131"/>
    <w:rsid w:val="002C3395"/>
    <w:rsid w:val="002C3CEC"/>
    <w:rsid w:val="002C41D5"/>
    <w:rsid w:val="002C4A73"/>
    <w:rsid w:val="002C4CFD"/>
    <w:rsid w:val="002C6834"/>
    <w:rsid w:val="002C6851"/>
    <w:rsid w:val="002C6A96"/>
    <w:rsid w:val="002C7909"/>
    <w:rsid w:val="002C7EFB"/>
    <w:rsid w:val="002D0173"/>
    <w:rsid w:val="002D05D4"/>
    <w:rsid w:val="002D0C05"/>
    <w:rsid w:val="002D0DAD"/>
    <w:rsid w:val="002D105D"/>
    <w:rsid w:val="002D1204"/>
    <w:rsid w:val="002D133C"/>
    <w:rsid w:val="002D1554"/>
    <w:rsid w:val="002D1749"/>
    <w:rsid w:val="002D19E7"/>
    <w:rsid w:val="002D1B79"/>
    <w:rsid w:val="002D3278"/>
    <w:rsid w:val="002D3436"/>
    <w:rsid w:val="002D34C8"/>
    <w:rsid w:val="002D35C2"/>
    <w:rsid w:val="002D37CF"/>
    <w:rsid w:val="002D3E8F"/>
    <w:rsid w:val="002D42FE"/>
    <w:rsid w:val="002D4367"/>
    <w:rsid w:val="002D43DE"/>
    <w:rsid w:val="002D45E0"/>
    <w:rsid w:val="002D46A9"/>
    <w:rsid w:val="002D46F1"/>
    <w:rsid w:val="002D476A"/>
    <w:rsid w:val="002D4D91"/>
    <w:rsid w:val="002D4E5B"/>
    <w:rsid w:val="002D59A7"/>
    <w:rsid w:val="002D5B3A"/>
    <w:rsid w:val="002D5B65"/>
    <w:rsid w:val="002D5C7F"/>
    <w:rsid w:val="002D614C"/>
    <w:rsid w:val="002D6813"/>
    <w:rsid w:val="002D6B0A"/>
    <w:rsid w:val="002D6BAA"/>
    <w:rsid w:val="002D6D55"/>
    <w:rsid w:val="002D7090"/>
    <w:rsid w:val="002D78B5"/>
    <w:rsid w:val="002E0276"/>
    <w:rsid w:val="002E0506"/>
    <w:rsid w:val="002E069D"/>
    <w:rsid w:val="002E0D65"/>
    <w:rsid w:val="002E0D7D"/>
    <w:rsid w:val="002E0F87"/>
    <w:rsid w:val="002E1893"/>
    <w:rsid w:val="002E19A4"/>
    <w:rsid w:val="002E19DF"/>
    <w:rsid w:val="002E1C76"/>
    <w:rsid w:val="002E1D9F"/>
    <w:rsid w:val="002E22D1"/>
    <w:rsid w:val="002E245C"/>
    <w:rsid w:val="002E287A"/>
    <w:rsid w:val="002E2991"/>
    <w:rsid w:val="002E2E14"/>
    <w:rsid w:val="002E3374"/>
    <w:rsid w:val="002E34FB"/>
    <w:rsid w:val="002E3C06"/>
    <w:rsid w:val="002E41B2"/>
    <w:rsid w:val="002E437C"/>
    <w:rsid w:val="002E470B"/>
    <w:rsid w:val="002E479D"/>
    <w:rsid w:val="002E4939"/>
    <w:rsid w:val="002E4A97"/>
    <w:rsid w:val="002E4CF9"/>
    <w:rsid w:val="002E55BE"/>
    <w:rsid w:val="002E56AF"/>
    <w:rsid w:val="002E5715"/>
    <w:rsid w:val="002E59DC"/>
    <w:rsid w:val="002E6333"/>
    <w:rsid w:val="002E6416"/>
    <w:rsid w:val="002E64C3"/>
    <w:rsid w:val="002E6F37"/>
    <w:rsid w:val="002E73BE"/>
    <w:rsid w:val="002E7B7A"/>
    <w:rsid w:val="002F046B"/>
    <w:rsid w:val="002F0577"/>
    <w:rsid w:val="002F111D"/>
    <w:rsid w:val="002F1215"/>
    <w:rsid w:val="002F2542"/>
    <w:rsid w:val="002F25D6"/>
    <w:rsid w:val="002F2B32"/>
    <w:rsid w:val="002F2CE1"/>
    <w:rsid w:val="002F31CF"/>
    <w:rsid w:val="002F31E2"/>
    <w:rsid w:val="002F37A2"/>
    <w:rsid w:val="002F38AB"/>
    <w:rsid w:val="002F3D65"/>
    <w:rsid w:val="002F44CF"/>
    <w:rsid w:val="002F46B2"/>
    <w:rsid w:val="002F4C42"/>
    <w:rsid w:val="002F4CDA"/>
    <w:rsid w:val="002F4F74"/>
    <w:rsid w:val="002F514D"/>
    <w:rsid w:val="002F515F"/>
    <w:rsid w:val="002F5358"/>
    <w:rsid w:val="002F56D7"/>
    <w:rsid w:val="002F5A48"/>
    <w:rsid w:val="002F5E88"/>
    <w:rsid w:val="002F6089"/>
    <w:rsid w:val="002F60DC"/>
    <w:rsid w:val="002F6425"/>
    <w:rsid w:val="002F655D"/>
    <w:rsid w:val="002F6859"/>
    <w:rsid w:val="002F6922"/>
    <w:rsid w:val="002F6F7C"/>
    <w:rsid w:val="002F6FAC"/>
    <w:rsid w:val="002F7706"/>
    <w:rsid w:val="002F7918"/>
    <w:rsid w:val="002F791B"/>
    <w:rsid w:val="0030066B"/>
    <w:rsid w:val="00300809"/>
    <w:rsid w:val="00301097"/>
    <w:rsid w:val="00301321"/>
    <w:rsid w:val="00301900"/>
    <w:rsid w:val="00301CE8"/>
    <w:rsid w:val="00302453"/>
    <w:rsid w:val="00302681"/>
    <w:rsid w:val="0030298D"/>
    <w:rsid w:val="00302B22"/>
    <w:rsid w:val="00302B28"/>
    <w:rsid w:val="00303139"/>
    <w:rsid w:val="003033C0"/>
    <w:rsid w:val="00303A25"/>
    <w:rsid w:val="00303C28"/>
    <w:rsid w:val="00304143"/>
    <w:rsid w:val="00304433"/>
    <w:rsid w:val="00304C82"/>
    <w:rsid w:val="00304D40"/>
    <w:rsid w:val="0030545B"/>
    <w:rsid w:val="0030558A"/>
    <w:rsid w:val="00305B4D"/>
    <w:rsid w:val="00305C4B"/>
    <w:rsid w:val="00305FB9"/>
    <w:rsid w:val="00306106"/>
    <w:rsid w:val="0030627D"/>
    <w:rsid w:val="00306AF4"/>
    <w:rsid w:val="00307005"/>
    <w:rsid w:val="0030700D"/>
    <w:rsid w:val="003070B2"/>
    <w:rsid w:val="003072B5"/>
    <w:rsid w:val="0030737C"/>
    <w:rsid w:val="003073BC"/>
    <w:rsid w:val="00307583"/>
    <w:rsid w:val="00310565"/>
    <w:rsid w:val="0031081F"/>
    <w:rsid w:val="00310D70"/>
    <w:rsid w:val="00310EC2"/>
    <w:rsid w:val="00311110"/>
    <w:rsid w:val="0031127D"/>
    <w:rsid w:val="00311338"/>
    <w:rsid w:val="003117D2"/>
    <w:rsid w:val="00311B78"/>
    <w:rsid w:val="00311CD6"/>
    <w:rsid w:val="00311E58"/>
    <w:rsid w:val="00312926"/>
    <w:rsid w:val="00312E0B"/>
    <w:rsid w:val="00313AB8"/>
    <w:rsid w:val="00313BA7"/>
    <w:rsid w:val="00313DE3"/>
    <w:rsid w:val="00313F73"/>
    <w:rsid w:val="0031400B"/>
    <w:rsid w:val="003140E9"/>
    <w:rsid w:val="00314244"/>
    <w:rsid w:val="003146F0"/>
    <w:rsid w:val="00314AED"/>
    <w:rsid w:val="0031525D"/>
    <w:rsid w:val="003156B4"/>
    <w:rsid w:val="003159A3"/>
    <w:rsid w:val="00315AA0"/>
    <w:rsid w:val="00315B65"/>
    <w:rsid w:val="00315BE1"/>
    <w:rsid w:val="00315D08"/>
    <w:rsid w:val="00315D1C"/>
    <w:rsid w:val="00315ED6"/>
    <w:rsid w:val="0031604A"/>
    <w:rsid w:val="00316081"/>
    <w:rsid w:val="00316207"/>
    <w:rsid w:val="0031659A"/>
    <w:rsid w:val="003165D5"/>
    <w:rsid w:val="00316966"/>
    <w:rsid w:val="00316BD4"/>
    <w:rsid w:val="00316E26"/>
    <w:rsid w:val="00316F26"/>
    <w:rsid w:val="00317DCE"/>
    <w:rsid w:val="00317EAB"/>
    <w:rsid w:val="00317FE3"/>
    <w:rsid w:val="003202B3"/>
    <w:rsid w:val="00320385"/>
    <w:rsid w:val="00320455"/>
    <w:rsid w:val="0032095F"/>
    <w:rsid w:val="0032122F"/>
    <w:rsid w:val="00321477"/>
    <w:rsid w:val="00321B6D"/>
    <w:rsid w:val="00321E96"/>
    <w:rsid w:val="00323047"/>
    <w:rsid w:val="0032309B"/>
    <w:rsid w:val="003230E1"/>
    <w:rsid w:val="0032320B"/>
    <w:rsid w:val="00323398"/>
    <w:rsid w:val="0032346B"/>
    <w:rsid w:val="00323637"/>
    <w:rsid w:val="003236E9"/>
    <w:rsid w:val="003236F7"/>
    <w:rsid w:val="003238FA"/>
    <w:rsid w:val="003239E4"/>
    <w:rsid w:val="00323F40"/>
    <w:rsid w:val="00323FA9"/>
    <w:rsid w:val="00324193"/>
    <w:rsid w:val="00324BBC"/>
    <w:rsid w:val="00324E85"/>
    <w:rsid w:val="00324EA6"/>
    <w:rsid w:val="00324EC5"/>
    <w:rsid w:val="00324FB4"/>
    <w:rsid w:val="0032545F"/>
    <w:rsid w:val="00325795"/>
    <w:rsid w:val="00325876"/>
    <w:rsid w:val="00325B8E"/>
    <w:rsid w:val="0032624D"/>
    <w:rsid w:val="00327591"/>
    <w:rsid w:val="003279DB"/>
    <w:rsid w:val="00327C25"/>
    <w:rsid w:val="00327FEF"/>
    <w:rsid w:val="0033023F"/>
    <w:rsid w:val="003303CE"/>
    <w:rsid w:val="0033043A"/>
    <w:rsid w:val="00330513"/>
    <w:rsid w:val="003308DB"/>
    <w:rsid w:val="00330997"/>
    <w:rsid w:val="00330A95"/>
    <w:rsid w:val="00330BA7"/>
    <w:rsid w:val="00330C12"/>
    <w:rsid w:val="00330E6E"/>
    <w:rsid w:val="003317C9"/>
    <w:rsid w:val="00331C79"/>
    <w:rsid w:val="00331D64"/>
    <w:rsid w:val="00331EA1"/>
    <w:rsid w:val="003320FF"/>
    <w:rsid w:val="00332850"/>
    <w:rsid w:val="00332C61"/>
    <w:rsid w:val="00332E2D"/>
    <w:rsid w:val="003331E0"/>
    <w:rsid w:val="00333967"/>
    <w:rsid w:val="003343A8"/>
    <w:rsid w:val="003343AA"/>
    <w:rsid w:val="00334478"/>
    <w:rsid w:val="00334EB4"/>
    <w:rsid w:val="00335CED"/>
    <w:rsid w:val="00335F80"/>
    <w:rsid w:val="0033613C"/>
    <w:rsid w:val="00336527"/>
    <w:rsid w:val="0033657C"/>
    <w:rsid w:val="00336C68"/>
    <w:rsid w:val="00336D88"/>
    <w:rsid w:val="00337382"/>
    <w:rsid w:val="00337544"/>
    <w:rsid w:val="003379EA"/>
    <w:rsid w:val="00337BFA"/>
    <w:rsid w:val="00340038"/>
    <w:rsid w:val="00340509"/>
    <w:rsid w:val="00340F46"/>
    <w:rsid w:val="00340F7D"/>
    <w:rsid w:val="003416AC"/>
    <w:rsid w:val="00341797"/>
    <w:rsid w:val="003417E9"/>
    <w:rsid w:val="00341C6F"/>
    <w:rsid w:val="00341C96"/>
    <w:rsid w:val="00342AD6"/>
    <w:rsid w:val="00342E8C"/>
    <w:rsid w:val="00342F0D"/>
    <w:rsid w:val="0034365A"/>
    <w:rsid w:val="00343B7E"/>
    <w:rsid w:val="00344BD6"/>
    <w:rsid w:val="00344D0D"/>
    <w:rsid w:val="00344FBB"/>
    <w:rsid w:val="00344FC9"/>
    <w:rsid w:val="00344FF8"/>
    <w:rsid w:val="00345473"/>
    <w:rsid w:val="00345837"/>
    <w:rsid w:val="003459F6"/>
    <w:rsid w:val="00345B04"/>
    <w:rsid w:val="003464C3"/>
    <w:rsid w:val="0034657F"/>
    <w:rsid w:val="003466E6"/>
    <w:rsid w:val="00346841"/>
    <w:rsid w:val="00347036"/>
    <w:rsid w:val="0034706F"/>
    <w:rsid w:val="003473F7"/>
    <w:rsid w:val="00347548"/>
    <w:rsid w:val="00347747"/>
    <w:rsid w:val="003502C2"/>
    <w:rsid w:val="003503ED"/>
    <w:rsid w:val="00350B4D"/>
    <w:rsid w:val="00350BF7"/>
    <w:rsid w:val="00350D1A"/>
    <w:rsid w:val="00350E19"/>
    <w:rsid w:val="003510EE"/>
    <w:rsid w:val="0035114E"/>
    <w:rsid w:val="00351254"/>
    <w:rsid w:val="00351289"/>
    <w:rsid w:val="003513FD"/>
    <w:rsid w:val="00351B85"/>
    <w:rsid w:val="00351BA9"/>
    <w:rsid w:val="00352046"/>
    <w:rsid w:val="00352263"/>
    <w:rsid w:val="00352709"/>
    <w:rsid w:val="0035276C"/>
    <w:rsid w:val="00352923"/>
    <w:rsid w:val="00352B29"/>
    <w:rsid w:val="00352C43"/>
    <w:rsid w:val="00352E5C"/>
    <w:rsid w:val="00353976"/>
    <w:rsid w:val="00353A18"/>
    <w:rsid w:val="00353A5B"/>
    <w:rsid w:val="00353CDC"/>
    <w:rsid w:val="00353E18"/>
    <w:rsid w:val="00354298"/>
    <w:rsid w:val="00354F24"/>
    <w:rsid w:val="003551ED"/>
    <w:rsid w:val="00355392"/>
    <w:rsid w:val="0035543A"/>
    <w:rsid w:val="003555E2"/>
    <w:rsid w:val="003556C3"/>
    <w:rsid w:val="0035613A"/>
    <w:rsid w:val="0035643A"/>
    <w:rsid w:val="00356866"/>
    <w:rsid w:val="003568DB"/>
    <w:rsid w:val="003576D4"/>
    <w:rsid w:val="00357AA7"/>
    <w:rsid w:val="00357CAB"/>
    <w:rsid w:val="00357FD7"/>
    <w:rsid w:val="003600D7"/>
    <w:rsid w:val="003600F7"/>
    <w:rsid w:val="003603AE"/>
    <w:rsid w:val="003604E3"/>
    <w:rsid w:val="00360658"/>
    <w:rsid w:val="003607C4"/>
    <w:rsid w:val="00360965"/>
    <w:rsid w:val="00360A11"/>
    <w:rsid w:val="00360CBE"/>
    <w:rsid w:val="0036169C"/>
    <w:rsid w:val="003618A2"/>
    <w:rsid w:val="003618D5"/>
    <w:rsid w:val="00361958"/>
    <w:rsid w:val="00361A25"/>
    <w:rsid w:val="00361BBA"/>
    <w:rsid w:val="00362409"/>
    <w:rsid w:val="003626A5"/>
    <w:rsid w:val="00362A59"/>
    <w:rsid w:val="00362BE4"/>
    <w:rsid w:val="00362EA1"/>
    <w:rsid w:val="00363056"/>
    <w:rsid w:val="003632AF"/>
    <w:rsid w:val="003635B4"/>
    <w:rsid w:val="0036376C"/>
    <w:rsid w:val="00363ADD"/>
    <w:rsid w:val="00363C5F"/>
    <w:rsid w:val="003641E7"/>
    <w:rsid w:val="00364249"/>
    <w:rsid w:val="0036431C"/>
    <w:rsid w:val="00364426"/>
    <w:rsid w:val="00364602"/>
    <w:rsid w:val="00364667"/>
    <w:rsid w:val="00364723"/>
    <w:rsid w:val="0036479F"/>
    <w:rsid w:val="0036497E"/>
    <w:rsid w:val="00364B4C"/>
    <w:rsid w:val="00364C79"/>
    <w:rsid w:val="00364FF0"/>
    <w:rsid w:val="0036556D"/>
    <w:rsid w:val="00365642"/>
    <w:rsid w:val="0036567F"/>
    <w:rsid w:val="003657CD"/>
    <w:rsid w:val="00365A91"/>
    <w:rsid w:val="00365ED2"/>
    <w:rsid w:val="0036687E"/>
    <w:rsid w:val="0036697B"/>
    <w:rsid w:val="00366D5B"/>
    <w:rsid w:val="00367161"/>
    <w:rsid w:val="00367650"/>
    <w:rsid w:val="003677A8"/>
    <w:rsid w:val="00367E60"/>
    <w:rsid w:val="00367ECD"/>
    <w:rsid w:val="0037030F"/>
    <w:rsid w:val="00370468"/>
    <w:rsid w:val="003709C4"/>
    <w:rsid w:val="00370B07"/>
    <w:rsid w:val="00370D21"/>
    <w:rsid w:val="0037104F"/>
    <w:rsid w:val="0037119F"/>
    <w:rsid w:val="00371507"/>
    <w:rsid w:val="00371E0C"/>
    <w:rsid w:val="00372619"/>
    <w:rsid w:val="00372648"/>
    <w:rsid w:val="003727FF"/>
    <w:rsid w:val="003738BC"/>
    <w:rsid w:val="00373AED"/>
    <w:rsid w:val="00373F1F"/>
    <w:rsid w:val="00374CBE"/>
    <w:rsid w:val="00374D50"/>
    <w:rsid w:val="00375008"/>
    <w:rsid w:val="00375030"/>
    <w:rsid w:val="00375038"/>
    <w:rsid w:val="003751B9"/>
    <w:rsid w:val="00375257"/>
    <w:rsid w:val="00375359"/>
    <w:rsid w:val="0037536D"/>
    <w:rsid w:val="00375775"/>
    <w:rsid w:val="0037590F"/>
    <w:rsid w:val="00375F6A"/>
    <w:rsid w:val="00375FB1"/>
    <w:rsid w:val="003764A9"/>
    <w:rsid w:val="003766F8"/>
    <w:rsid w:val="00376D3B"/>
    <w:rsid w:val="0037707F"/>
    <w:rsid w:val="003772A6"/>
    <w:rsid w:val="003774FB"/>
    <w:rsid w:val="00377E0D"/>
    <w:rsid w:val="003801D5"/>
    <w:rsid w:val="0038028C"/>
    <w:rsid w:val="0038048B"/>
    <w:rsid w:val="003804B5"/>
    <w:rsid w:val="003809F7"/>
    <w:rsid w:val="00381608"/>
    <w:rsid w:val="003816FA"/>
    <w:rsid w:val="003818CB"/>
    <w:rsid w:val="00381BFA"/>
    <w:rsid w:val="00381C0E"/>
    <w:rsid w:val="00381C9C"/>
    <w:rsid w:val="00381F72"/>
    <w:rsid w:val="0038219C"/>
    <w:rsid w:val="003821A0"/>
    <w:rsid w:val="003824B2"/>
    <w:rsid w:val="00382940"/>
    <w:rsid w:val="00382BC4"/>
    <w:rsid w:val="00383B76"/>
    <w:rsid w:val="00383E8D"/>
    <w:rsid w:val="003841A4"/>
    <w:rsid w:val="00384444"/>
    <w:rsid w:val="00384D93"/>
    <w:rsid w:val="00385491"/>
    <w:rsid w:val="00385A22"/>
    <w:rsid w:val="00385ADC"/>
    <w:rsid w:val="00385C64"/>
    <w:rsid w:val="00385F71"/>
    <w:rsid w:val="003862D3"/>
    <w:rsid w:val="00387250"/>
    <w:rsid w:val="003876B0"/>
    <w:rsid w:val="00387722"/>
    <w:rsid w:val="00387960"/>
    <w:rsid w:val="00387C87"/>
    <w:rsid w:val="00387E3D"/>
    <w:rsid w:val="00387F33"/>
    <w:rsid w:val="00390340"/>
    <w:rsid w:val="00390509"/>
    <w:rsid w:val="0039056C"/>
    <w:rsid w:val="00390E40"/>
    <w:rsid w:val="00391266"/>
    <w:rsid w:val="00391297"/>
    <w:rsid w:val="00391342"/>
    <w:rsid w:val="003913FB"/>
    <w:rsid w:val="0039184E"/>
    <w:rsid w:val="00391FDD"/>
    <w:rsid w:val="00392320"/>
    <w:rsid w:val="003927E5"/>
    <w:rsid w:val="003927F9"/>
    <w:rsid w:val="00392B7A"/>
    <w:rsid w:val="00392D67"/>
    <w:rsid w:val="003931CD"/>
    <w:rsid w:val="003934FB"/>
    <w:rsid w:val="003939EB"/>
    <w:rsid w:val="00393C23"/>
    <w:rsid w:val="00393C34"/>
    <w:rsid w:val="00394C4F"/>
    <w:rsid w:val="00394D7C"/>
    <w:rsid w:val="00394FA6"/>
    <w:rsid w:val="0039582E"/>
    <w:rsid w:val="00395A15"/>
    <w:rsid w:val="00395ADB"/>
    <w:rsid w:val="00395E70"/>
    <w:rsid w:val="003964DC"/>
    <w:rsid w:val="00396523"/>
    <w:rsid w:val="00396DC5"/>
    <w:rsid w:val="003972C5"/>
    <w:rsid w:val="00397497"/>
    <w:rsid w:val="00397810"/>
    <w:rsid w:val="003979A2"/>
    <w:rsid w:val="003A00F1"/>
    <w:rsid w:val="003A01FE"/>
    <w:rsid w:val="003A0344"/>
    <w:rsid w:val="003A054B"/>
    <w:rsid w:val="003A09C3"/>
    <w:rsid w:val="003A0AF5"/>
    <w:rsid w:val="003A0BF2"/>
    <w:rsid w:val="003A0C92"/>
    <w:rsid w:val="003A1200"/>
    <w:rsid w:val="003A1985"/>
    <w:rsid w:val="003A20AE"/>
    <w:rsid w:val="003A20BD"/>
    <w:rsid w:val="003A2127"/>
    <w:rsid w:val="003A25E5"/>
    <w:rsid w:val="003A2918"/>
    <w:rsid w:val="003A2C0D"/>
    <w:rsid w:val="003A35C0"/>
    <w:rsid w:val="003A3C94"/>
    <w:rsid w:val="003A4341"/>
    <w:rsid w:val="003A45FC"/>
    <w:rsid w:val="003A4848"/>
    <w:rsid w:val="003A4C91"/>
    <w:rsid w:val="003A5245"/>
    <w:rsid w:val="003A52AD"/>
    <w:rsid w:val="003A5379"/>
    <w:rsid w:val="003A5592"/>
    <w:rsid w:val="003A580F"/>
    <w:rsid w:val="003A581E"/>
    <w:rsid w:val="003A59A6"/>
    <w:rsid w:val="003A5E8C"/>
    <w:rsid w:val="003A656D"/>
    <w:rsid w:val="003A6707"/>
    <w:rsid w:val="003A69E7"/>
    <w:rsid w:val="003A6A56"/>
    <w:rsid w:val="003A7312"/>
    <w:rsid w:val="003A7EA0"/>
    <w:rsid w:val="003B0259"/>
    <w:rsid w:val="003B07EF"/>
    <w:rsid w:val="003B0C82"/>
    <w:rsid w:val="003B12C8"/>
    <w:rsid w:val="003B156E"/>
    <w:rsid w:val="003B1D36"/>
    <w:rsid w:val="003B1E11"/>
    <w:rsid w:val="003B30CD"/>
    <w:rsid w:val="003B32DF"/>
    <w:rsid w:val="003B38F0"/>
    <w:rsid w:val="003B39F6"/>
    <w:rsid w:val="003B40D1"/>
    <w:rsid w:val="003B428E"/>
    <w:rsid w:val="003B44BB"/>
    <w:rsid w:val="003B4880"/>
    <w:rsid w:val="003B49D1"/>
    <w:rsid w:val="003B4BF9"/>
    <w:rsid w:val="003B4F2D"/>
    <w:rsid w:val="003B51AE"/>
    <w:rsid w:val="003B5220"/>
    <w:rsid w:val="003B5279"/>
    <w:rsid w:val="003B5640"/>
    <w:rsid w:val="003B56BA"/>
    <w:rsid w:val="003B582A"/>
    <w:rsid w:val="003B5B7C"/>
    <w:rsid w:val="003B5E4F"/>
    <w:rsid w:val="003B5FFB"/>
    <w:rsid w:val="003B60AE"/>
    <w:rsid w:val="003B6362"/>
    <w:rsid w:val="003B65F5"/>
    <w:rsid w:val="003B6B20"/>
    <w:rsid w:val="003B6CE1"/>
    <w:rsid w:val="003B71DC"/>
    <w:rsid w:val="003B782F"/>
    <w:rsid w:val="003C0B07"/>
    <w:rsid w:val="003C0D8F"/>
    <w:rsid w:val="003C1262"/>
    <w:rsid w:val="003C131B"/>
    <w:rsid w:val="003C15A5"/>
    <w:rsid w:val="003C1997"/>
    <w:rsid w:val="003C1D92"/>
    <w:rsid w:val="003C1E8E"/>
    <w:rsid w:val="003C204E"/>
    <w:rsid w:val="003C2A6D"/>
    <w:rsid w:val="003C2D86"/>
    <w:rsid w:val="003C3286"/>
    <w:rsid w:val="003C3469"/>
    <w:rsid w:val="003C3BD3"/>
    <w:rsid w:val="003C3FD9"/>
    <w:rsid w:val="003C4126"/>
    <w:rsid w:val="003C4133"/>
    <w:rsid w:val="003C419C"/>
    <w:rsid w:val="003C49D0"/>
    <w:rsid w:val="003C54D9"/>
    <w:rsid w:val="003C585B"/>
    <w:rsid w:val="003C5C30"/>
    <w:rsid w:val="003C626F"/>
    <w:rsid w:val="003C6362"/>
    <w:rsid w:val="003C7104"/>
    <w:rsid w:val="003C72D8"/>
    <w:rsid w:val="003C7519"/>
    <w:rsid w:val="003C7A8F"/>
    <w:rsid w:val="003D0526"/>
    <w:rsid w:val="003D0722"/>
    <w:rsid w:val="003D0AD0"/>
    <w:rsid w:val="003D0C8B"/>
    <w:rsid w:val="003D0E99"/>
    <w:rsid w:val="003D0FAF"/>
    <w:rsid w:val="003D11F4"/>
    <w:rsid w:val="003D14AB"/>
    <w:rsid w:val="003D1EBB"/>
    <w:rsid w:val="003D22F6"/>
    <w:rsid w:val="003D233A"/>
    <w:rsid w:val="003D2538"/>
    <w:rsid w:val="003D3801"/>
    <w:rsid w:val="003D38C7"/>
    <w:rsid w:val="003D3A82"/>
    <w:rsid w:val="003D3B2C"/>
    <w:rsid w:val="003D3B9D"/>
    <w:rsid w:val="003D3E5A"/>
    <w:rsid w:val="003D4066"/>
    <w:rsid w:val="003D427B"/>
    <w:rsid w:val="003D42EC"/>
    <w:rsid w:val="003D4345"/>
    <w:rsid w:val="003D43F5"/>
    <w:rsid w:val="003D443C"/>
    <w:rsid w:val="003D4A17"/>
    <w:rsid w:val="003D4D47"/>
    <w:rsid w:val="003D4F86"/>
    <w:rsid w:val="003D53AF"/>
    <w:rsid w:val="003D546F"/>
    <w:rsid w:val="003D54B5"/>
    <w:rsid w:val="003D5601"/>
    <w:rsid w:val="003D587A"/>
    <w:rsid w:val="003D5AE7"/>
    <w:rsid w:val="003D5F9F"/>
    <w:rsid w:val="003D60CC"/>
    <w:rsid w:val="003D74CD"/>
    <w:rsid w:val="003D7987"/>
    <w:rsid w:val="003E03CC"/>
    <w:rsid w:val="003E0478"/>
    <w:rsid w:val="003E05A7"/>
    <w:rsid w:val="003E06E4"/>
    <w:rsid w:val="003E0AF8"/>
    <w:rsid w:val="003E0C03"/>
    <w:rsid w:val="003E0C33"/>
    <w:rsid w:val="003E1616"/>
    <w:rsid w:val="003E1CC8"/>
    <w:rsid w:val="003E229A"/>
    <w:rsid w:val="003E288E"/>
    <w:rsid w:val="003E2D2A"/>
    <w:rsid w:val="003E3046"/>
    <w:rsid w:val="003E3135"/>
    <w:rsid w:val="003E3504"/>
    <w:rsid w:val="003E351A"/>
    <w:rsid w:val="003E3916"/>
    <w:rsid w:val="003E3A11"/>
    <w:rsid w:val="003E3C99"/>
    <w:rsid w:val="003E3D56"/>
    <w:rsid w:val="003E4338"/>
    <w:rsid w:val="003E4476"/>
    <w:rsid w:val="003E4677"/>
    <w:rsid w:val="003E4926"/>
    <w:rsid w:val="003E52E5"/>
    <w:rsid w:val="003E55B1"/>
    <w:rsid w:val="003E55E6"/>
    <w:rsid w:val="003E5608"/>
    <w:rsid w:val="003E5E1B"/>
    <w:rsid w:val="003E65BA"/>
    <w:rsid w:val="003E661B"/>
    <w:rsid w:val="003E6C71"/>
    <w:rsid w:val="003E6DCD"/>
    <w:rsid w:val="003E7232"/>
    <w:rsid w:val="003E73CA"/>
    <w:rsid w:val="003E7446"/>
    <w:rsid w:val="003E757A"/>
    <w:rsid w:val="003E774F"/>
    <w:rsid w:val="003E78AC"/>
    <w:rsid w:val="003E7C39"/>
    <w:rsid w:val="003E7C99"/>
    <w:rsid w:val="003F0127"/>
    <w:rsid w:val="003F0772"/>
    <w:rsid w:val="003F0942"/>
    <w:rsid w:val="003F0A01"/>
    <w:rsid w:val="003F0AF5"/>
    <w:rsid w:val="003F11E3"/>
    <w:rsid w:val="003F1261"/>
    <w:rsid w:val="003F16E5"/>
    <w:rsid w:val="003F1A9B"/>
    <w:rsid w:val="003F1AC1"/>
    <w:rsid w:val="003F1CAA"/>
    <w:rsid w:val="003F1F79"/>
    <w:rsid w:val="003F25AA"/>
    <w:rsid w:val="003F26AD"/>
    <w:rsid w:val="003F2767"/>
    <w:rsid w:val="003F286F"/>
    <w:rsid w:val="003F2AC5"/>
    <w:rsid w:val="003F2BA5"/>
    <w:rsid w:val="003F316F"/>
    <w:rsid w:val="003F3250"/>
    <w:rsid w:val="003F32CB"/>
    <w:rsid w:val="003F33FD"/>
    <w:rsid w:val="003F3840"/>
    <w:rsid w:val="003F3A3A"/>
    <w:rsid w:val="003F3EC1"/>
    <w:rsid w:val="003F3F4A"/>
    <w:rsid w:val="003F3FFB"/>
    <w:rsid w:val="003F4390"/>
    <w:rsid w:val="003F4851"/>
    <w:rsid w:val="003F500C"/>
    <w:rsid w:val="003F5091"/>
    <w:rsid w:val="003F539D"/>
    <w:rsid w:val="003F6231"/>
    <w:rsid w:val="003F6387"/>
    <w:rsid w:val="003F66F9"/>
    <w:rsid w:val="003F6734"/>
    <w:rsid w:val="003F6AE2"/>
    <w:rsid w:val="003F6DE2"/>
    <w:rsid w:val="003F71E2"/>
    <w:rsid w:val="003F7ED1"/>
    <w:rsid w:val="003F7FF4"/>
    <w:rsid w:val="0040041E"/>
    <w:rsid w:val="004005FD"/>
    <w:rsid w:val="00400613"/>
    <w:rsid w:val="0040083F"/>
    <w:rsid w:val="00400873"/>
    <w:rsid w:val="00400E91"/>
    <w:rsid w:val="00400E9C"/>
    <w:rsid w:val="00400F61"/>
    <w:rsid w:val="004010B0"/>
    <w:rsid w:val="00401390"/>
    <w:rsid w:val="0040142B"/>
    <w:rsid w:val="0040149E"/>
    <w:rsid w:val="00401898"/>
    <w:rsid w:val="00402736"/>
    <w:rsid w:val="00402915"/>
    <w:rsid w:val="00402B1A"/>
    <w:rsid w:val="00402D0E"/>
    <w:rsid w:val="00402F34"/>
    <w:rsid w:val="00402FA8"/>
    <w:rsid w:val="0040315B"/>
    <w:rsid w:val="00403308"/>
    <w:rsid w:val="00403E87"/>
    <w:rsid w:val="00404B9A"/>
    <w:rsid w:val="00404D5B"/>
    <w:rsid w:val="00404E52"/>
    <w:rsid w:val="0040555F"/>
    <w:rsid w:val="0040584B"/>
    <w:rsid w:val="004058D8"/>
    <w:rsid w:val="00405AE9"/>
    <w:rsid w:val="00405CB6"/>
    <w:rsid w:val="00406049"/>
    <w:rsid w:val="004063AE"/>
    <w:rsid w:val="0040642E"/>
    <w:rsid w:val="0040643B"/>
    <w:rsid w:val="00406528"/>
    <w:rsid w:val="00406F0E"/>
    <w:rsid w:val="004071A9"/>
    <w:rsid w:val="00410278"/>
    <w:rsid w:val="0041046F"/>
    <w:rsid w:val="00410713"/>
    <w:rsid w:val="004109FB"/>
    <w:rsid w:val="00410ABE"/>
    <w:rsid w:val="00411A05"/>
    <w:rsid w:val="00411AFC"/>
    <w:rsid w:val="00412A2D"/>
    <w:rsid w:val="00412E5B"/>
    <w:rsid w:val="0041330E"/>
    <w:rsid w:val="00413318"/>
    <w:rsid w:val="00413547"/>
    <w:rsid w:val="00413A06"/>
    <w:rsid w:val="00413A88"/>
    <w:rsid w:val="00413AFE"/>
    <w:rsid w:val="00413B35"/>
    <w:rsid w:val="00413BD3"/>
    <w:rsid w:val="00413CAB"/>
    <w:rsid w:val="00414992"/>
    <w:rsid w:val="00414F20"/>
    <w:rsid w:val="00415451"/>
    <w:rsid w:val="00415623"/>
    <w:rsid w:val="0041582B"/>
    <w:rsid w:val="00415B69"/>
    <w:rsid w:val="00415CB5"/>
    <w:rsid w:val="0041608D"/>
    <w:rsid w:val="00416522"/>
    <w:rsid w:val="00416852"/>
    <w:rsid w:val="004169FB"/>
    <w:rsid w:val="00417017"/>
    <w:rsid w:val="00417252"/>
    <w:rsid w:val="004172C2"/>
    <w:rsid w:val="004173CC"/>
    <w:rsid w:val="00417899"/>
    <w:rsid w:val="00417A02"/>
    <w:rsid w:val="00417E0D"/>
    <w:rsid w:val="004200EC"/>
    <w:rsid w:val="004204D8"/>
    <w:rsid w:val="00420C12"/>
    <w:rsid w:val="00420C99"/>
    <w:rsid w:val="00420E2B"/>
    <w:rsid w:val="00420E57"/>
    <w:rsid w:val="00420F60"/>
    <w:rsid w:val="004218E9"/>
    <w:rsid w:val="00421BE3"/>
    <w:rsid w:val="00421C2A"/>
    <w:rsid w:val="00421E1F"/>
    <w:rsid w:val="004220BF"/>
    <w:rsid w:val="00422B20"/>
    <w:rsid w:val="004234EE"/>
    <w:rsid w:val="004238DE"/>
    <w:rsid w:val="00424043"/>
    <w:rsid w:val="004241DC"/>
    <w:rsid w:val="00424E86"/>
    <w:rsid w:val="004251C2"/>
    <w:rsid w:val="004254BE"/>
    <w:rsid w:val="00425BFD"/>
    <w:rsid w:val="00425C10"/>
    <w:rsid w:val="00425D30"/>
    <w:rsid w:val="00425F97"/>
    <w:rsid w:val="004263EA"/>
    <w:rsid w:val="004266BC"/>
    <w:rsid w:val="0042696D"/>
    <w:rsid w:val="004276C5"/>
    <w:rsid w:val="00427765"/>
    <w:rsid w:val="0043010F"/>
    <w:rsid w:val="004304A6"/>
    <w:rsid w:val="00430523"/>
    <w:rsid w:val="004306A5"/>
    <w:rsid w:val="00430BEF"/>
    <w:rsid w:val="004314CE"/>
    <w:rsid w:val="00431770"/>
    <w:rsid w:val="004318FA"/>
    <w:rsid w:val="00431930"/>
    <w:rsid w:val="00431A24"/>
    <w:rsid w:val="00432177"/>
    <w:rsid w:val="00432183"/>
    <w:rsid w:val="004323D2"/>
    <w:rsid w:val="00432864"/>
    <w:rsid w:val="00432A29"/>
    <w:rsid w:val="00432A4B"/>
    <w:rsid w:val="00432AF5"/>
    <w:rsid w:val="00432CC6"/>
    <w:rsid w:val="00432EDE"/>
    <w:rsid w:val="0043325C"/>
    <w:rsid w:val="00433609"/>
    <w:rsid w:val="004338DA"/>
    <w:rsid w:val="00433BFF"/>
    <w:rsid w:val="00433D0B"/>
    <w:rsid w:val="00434528"/>
    <w:rsid w:val="004346B4"/>
    <w:rsid w:val="00434715"/>
    <w:rsid w:val="004348C5"/>
    <w:rsid w:val="00434CEA"/>
    <w:rsid w:val="00434F8E"/>
    <w:rsid w:val="00434FC6"/>
    <w:rsid w:val="004350AD"/>
    <w:rsid w:val="004351FE"/>
    <w:rsid w:val="004356DD"/>
    <w:rsid w:val="004362CA"/>
    <w:rsid w:val="004363BE"/>
    <w:rsid w:val="0043654F"/>
    <w:rsid w:val="0043664C"/>
    <w:rsid w:val="00436DC3"/>
    <w:rsid w:val="00436EC8"/>
    <w:rsid w:val="004372B7"/>
    <w:rsid w:val="0043746E"/>
    <w:rsid w:val="004374FB"/>
    <w:rsid w:val="0043766F"/>
    <w:rsid w:val="00437A32"/>
    <w:rsid w:val="00437FAC"/>
    <w:rsid w:val="00440146"/>
    <w:rsid w:val="004404E5"/>
    <w:rsid w:val="004408CE"/>
    <w:rsid w:val="00440996"/>
    <w:rsid w:val="00440ADB"/>
    <w:rsid w:val="004410BF"/>
    <w:rsid w:val="004418AE"/>
    <w:rsid w:val="004419CC"/>
    <w:rsid w:val="0044243B"/>
    <w:rsid w:val="0044260D"/>
    <w:rsid w:val="004427C1"/>
    <w:rsid w:val="00442EC5"/>
    <w:rsid w:val="00442FF2"/>
    <w:rsid w:val="00443202"/>
    <w:rsid w:val="00443756"/>
    <w:rsid w:val="00443947"/>
    <w:rsid w:val="004439F2"/>
    <w:rsid w:val="004442A3"/>
    <w:rsid w:val="004446CF"/>
    <w:rsid w:val="00444D2B"/>
    <w:rsid w:val="00445448"/>
    <w:rsid w:val="0044567C"/>
    <w:rsid w:val="00445C31"/>
    <w:rsid w:val="00445E37"/>
    <w:rsid w:val="00446188"/>
    <w:rsid w:val="00446AEF"/>
    <w:rsid w:val="00446B2E"/>
    <w:rsid w:val="00446BB3"/>
    <w:rsid w:val="00446C76"/>
    <w:rsid w:val="00447437"/>
    <w:rsid w:val="00447BA8"/>
    <w:rsid w:val="00447E1C"/>
    <w:rsid w:val="004500A0"/>
    <w:rsid w:val="004500C9"/>
    <w:rsid w:val="0045030A"/>
    <w:rsid w:val="00450760"/>
    <w:rsid w:val="00450D61"/>
    <w:rsid w:val="00451182"/>
    <w:rsid w:val="0045136E"/>
    <w:rsid w:val="00451403"/>
    <w:rsid w:val="004516C1"/>
    <w:rsid w:val="00451BAA"/>
    <w:rsid w:val="00451E3E"/>
    <w:rsid w:val="00452A81"/>
    <w:rsid w:val="004532B8"/>
    <w:rsid w:val="00454118"/>
    <w:rsid w:val="004544A9"/>
    <w:rsid w:val="00454801"/>
    <w:rsid w:val="00454CF3"/>
    <w:rsid w:val="00454FA9"/>
    <w:rsid w:val="00455145"/>
    <w:rsid w:val="004551C4"/>
    <w:rsid w:val="004553FF"/>
    <w:rsid w:val="0045543E"/>
    <w:rsid w:val="004555AD"/>
    <w:rsid w:val="00455804"/>
    <w:rsid w:val="00455A3B"/>
    <w:rsid w:val="00455BE7"/>
    <w:rsid w:val="00456429"/>
    <w:rsid w:val="004564EB"/>
    <w:rsid w:val="00456A91"/>
    <w:rsid w:val="00456FD8"/>
    <w:rsid w:val="0045701D"/>
    <w:rsid w:val="0045753F"/>
    <w:rsid w:val="0045754E"/>
    <w:rsid w:val="00457632"/>
    <w:rsid w:val="00460232"/>
    <w:rsid w:val="0046052F"/>
    <w:rsid w:val="004608E2"/>
    <w:rsid w:val="0046110D"/>
    <w:rsid w:val="004615D6"/>
    <w:rsid w:val="00461A48"/>
    <w:rsid w:val="00461CC7"/>
    <w:rsid w:val="00462046"/>
    <w:rsid w:val="00462591"/>
    <w:rsid w:val="00462697"/>
    <w:rsid w:val="0046299A"/>
    <w:rsid w:val="00462ADB"/>
    <w:rsid w:val="004638F2"/>
    <w:rsid w:val="00463CFD"/>
    <w:rsid w:val="00464583"/>
    <w:rsid w:val="004645B8"/>
    <w:rsid w:val="00464B48"/>
    <w:rsid w:val="004652FF"/>
    <w:rsid w:val="00465374"/>
    <w:rsid w:val="004655F3"/>
    <w:rsid w:val="0046561C"/>
    <w:rsid w:val="00465651"/>
    <w:rsid w:val="004663B8"/>
    <w:rsid w:val="004665D5"/>
    <w:rsid w:val="004665DD"/>
    <w:rsid w:val="004666ED"/>
    <w:rsid w:val="00466C91"/>
    <w:rsid w:val="004672CB"/>
    <w:rsid w:val="0046730E"/>
    <w:rsid w:val="004673A5"/>
    <w:rsid w:val="004675B6"/>
    <w:rsid w:val="00467CD3"/>
    <w:rsid w:val="004702BE"/>
    <w:rsid w:val="00470326"/>
    <w:rsid w:val="0047059E"/>
    <w:rsid w:val="00470641"/>
    <w:rsid w:val="004706A9"/>
    <w:rsid w:val="004709F5"/>
    <w:rsid w:val="00470A41"/>
    <w:rsid w:val="00470B2A"/>
    <w:rsid w:val="00470E5A"/>
    <w:rsid w:val="0047101F"/>
    <w:rsid w:val="00471376"/>
    <w:rsid w:val="004714AC"/>
    <w:rsid w:val="004714E5"/>
    <w:rsid w:val="00471598"/>
    <w:rsid w:val="00471C10"/>
    <w:rsid w:val="00471C46"/>
    <w:rsid w:val="00472243"/>
    <w:rsid w:val="00472332"/>
    <w:rsid w:val="00472D1C"/>
    <w:rsid w:val="0047308B"/>
    <w:rsid w:val="004732CC"/>
    <w:rsid w:val="00473374"/>
    <w:rsid w:val="00473445"/>
    <w:rsid w:val="00473621"/>
    <w:rsid w:val="00473722"/>
    <w:rsid w:val="004741D0"/>
    <w:rsid w:val="00474354"/>
    <w:rsid w:val="0047455A"/>
    <w:rsid w:val="0047463F"/>
    <w:rsid w:val="00474643"/>
    <w:rsid w:val="00474EC9"/>
    <w:rsid w:val="004750BA"/>
    <w:rsid w:val="004750BB"/>
    <w:rsid w:val="0047515D"/>
    <w:rsid w:val="0047534D"/>
    <w:rsid w:val="00475390"/>
    <w:rsid w:val="0047594C"/>
    <w:rsid w:val="004759C1"/>
    <w:rsid w:val="00475DEF"/>
    <w:rsid w:val="00476491"/>
    <w:rsid w:val="004767A2"/>
    <w:rsid w:val="0047702E"/>
    <w:rsid w:val="004770B6"/>
    <w:rsid w:val="0047715D"/>
    <w:rsid w:val="0047730B"/>
    <w:rsid w:val="004775DA"/>
    <w:rsid w:val="00477BFB"/>
    <w:rsid w:val="004804C1"/>
    <w:rsid w:val="004807CC"/>
    <w:rsid w:val="004810AB"/>
    <w:rsid w:val="00481FAE"/>
    <w:rsid w:val="00482093"/>
    <w:rsid w:val="004820DD"/>
    <w:rsid w:val="004820E6"/>
    <w:rsid w:val="0048229F"/>
    <w:rsid w:val="00482AF0"/>
    <w:rsid w:val="00482B9C"/>
    <w:rsid w:val="004833FC"/>
    <w:rsid w:val="00483CA2"/>
    <w:rsid w:val="00484024"/>
    <w:rsid w:val="00484464"/>
    <w:rsid w:val="00484520"/>
    <w:rsid w:val="00484FCE"/>
    <w:rsid w:val="004855CF"/>
    <w:rsid w:val="00485B79"/>
    <w:rsid w:val="00486805"/>
    <w:rsid w:val="00486FA3"/>
    <w:rsid w:val="00487008"/>
    <w:rsid w:val="00487236"/>
    <w:rsid w:val="00487AB0"/>
    <w:rsid w:val="00487C99"/>
    <w:rsid w:val="00487DA5"/>
    <w:rsid w:val="00487E27"/>
    <w:rsid w:val="00487EC0"/>
    <w:rsid w:val="00490282"/>
    <w:rsid w:val="00490952"/>
    <w:rsid w:val="0049111C"/>
    <w:rsid w:val="00491309"/>
    <w:rsid w:val="004913B6"/>
    <w:rsid w:val="0049164F"/>
    <w:rsid w:val="00491936"/>
    <w:rsid w:val="00492424"/>
    <w:rsid w:val="00492551"/>
    <w:rsid w:val="00492657"/>
    <w:rsid w:val="00492BD8"/>
    <w:rsid w:val="00492E2A"/>
    <w:rsid w:val="00493276"/>
    <w:rsid w:val="0049341D"/>
    <w:rsid w:val="0049408A"/>
    <w:rsid w:val="0049491E"/>
    <w:rsid w:val="00494A74"/>
    <w:rsid w:val="00495069"/>
    <w:rsid w:val="00495758"/>
    <w:rsid w:val="00495C17"/>
    <w:rsid w:val="0049646F"/>
    <w:rsid w:val="00496584"/>
    <w:rsid w:val="004965B1"/>
    <w:rsid w:val="004965BB"/>
    <w:rsid w:val="00496C45"/>
    <w:rsid w:val="00497A8A"/>
    <w:rsid w:val="00497AEE"/>
    <w:rsid w:val="004A031B"/>
    <w:rsid w:val="004A05DD"/>
    <w:rsid w:val="004A0857"/>
    <w:rsid w:val="004A09E2"/>
    <w:rsid w:val="004A12CA"/>
    <w:rsid w:val="004A133F"/>
    <w:rsid w:val="004A16CC"/>
    <w:rsid w:val="004A17B5"/>
    <w:rsid w:val="004A19E7"/>
    <w:rsid w:val="004A1C7C"/>
    <w:rsid w:val="004A1EB6"/>
    <w:rsid w:val="004A1F18"/>
    <w:rsid w:val="004A1F3B"/>
    <w:rsid w:val="004A21DA"/>
    <w:rsid w:val="004A2207"/>
    <w:rsid w:val="004A22A3"/>
    <w:rsid w:val="004A244B"/>
    <w:rsid w:val="004A26C2"/>
    <w:rsid w:val="004A29A7"/>
    <w:rsid w:val="004A2A6E"/>
    <w:rsid w:val="004A2BAA"/>
    <w:rsid w:val="004A3205"/>
    <w:rsid w:val="004A3632"/>
    <w:rsid w:val="004A38C1"/>
    <w:rsid w:val="004A3E9C"/>
    <w:rsid w:val="004A44FD"/>
    <w:rsid w:val="004A4904"/>
    <w:rsid w:val="004A519F"/>
    <w:rsid w:val="004A5411"/>
    <w:rsid w:val="004A553B"/>
    <w:rsid w:val="004A56CF"/>
    <w:rsid w:val="004A5866"/>
    <w:rsid w:val="004A5966"/>
    <w:rsid w:val="004A5E23"/>
    <w:rsid w:val="004A5EFF"/>
    <w:rsid w:val="004A6634"/>
    <w:rsid w:val="004A6816"/>
    <w:rsid w:val="004A68B7"/>
    <w:rsid w:val="004A6943"/>
    <w:rsid w:val="004A6AA6"/>
    <w:rsid w:val="004A6B32"/>
    <w:rsid w:val="004A6B88"/>
    <w:rsid w:val="004A6DA2"/>
    <w:rsid w:val="004A6DB7"/>
    <w:rsid w:val="004A6DEC"/>
    <w:rsid w:val="004A6E5A"/>
    <w:rsid w:val="004A72CB"/>
    <w:rsid w:val="004A72DB"/>
    <w:rsid w:val="004A7820"/>
    <w:rsid w:val="004A7940"/>
    <w:rsid w:val="004B03E0"/>
    <w:rsid w:val="004B053D"/>
    <w:rsid w:val="004B06EE"/>
    <w:rsid w:val="004B085A"/>
    <w:rsid w:val="004B0D83"/>
    <w:rsid w:val="004B0E19"/>
    <w:rsid w:val="004B0E2C"/>
    <w:rsid w:val="004B1267"/>
    <w:rsid w:val="004B20B0"/>
    <w:rsid w:val="004B2520"/>
    <w:rsid w:val="004B277C"/>
    <w:rsid w:val="004B2842"/>
    <w:rsid w:val="004B2974"/>
    <w:rsid w:val="004B2DCB"/>
    <w:rsid w:val="004B3093"/>
    <w:rsid w:val="004B30EA"/>
    <w:rsid w:val="004B34EA"/>
    <w:rsid w:val="004B3DC3"/>
    <w:rsid w:val="004B3FA5"/>
    <w:rsid w:val="004B4208"/>
    <w:rsid w:val="004B4282"/>
    <w:rsid w:val="004B437D"/>
    <w:rsid w:val="004B44C3"/>
    <w:rsid w:val="004B4599"/>
    <w:rsid w:val="004B486C"/>
    <w:rsid w:val="004B498E"/>
    <w:rsid w:val="004B4B01"/>
    <w:rsid w:val="004B4DF3"/>
    <w:rsid w:val="004B4E98"/>
    <w:rsid w:val="004B4E9B"/>
    <w:rsid w:val="004B559B"/>
    <w:rsid w:val="004B5746"/>
    <w:rsid w:val="004B5AC1"/>
    <w:rsid w:val="004B5B46"/>
    <w:rsid w:val="004B5D75"/>
    <w:rsid w:val="004B6896"/>
    <w:rsid w:val="004B69A6"/>
    <w:rsid w:val="004B6AF1"/>
    <w:rsid w:val="004B6D8C"/>
    <w:rsid w:val="004B70AB"/>
    <w:rsid w:val="004B7388"/>
    <w:rsid w:val="004C006C"/>
    <w:rsid w:val="004C01A3"/>
    <w:rsid w:val="004C01E9"/>
    <w:rsid w:val="004C0652"/>
    <w:rsid w:val="004C084C"/>
    <w:rsid w:val="004C0A0F"/>
    <w:rsid w:val="004C0A53"/>
    <w:rsid w:val="004C0C80"/>
    <w:rsid w:val="004C1037"/>
    <w:rsid w:val="004C1144"/>
    <w:rsid w:val="004C150F"/>
    <w:rsid w:val="004C1779"/>
    <w:rsid w:val="004C1A8C"/>
    <w:rsid w:val="004C1D1E"/>
    <w:rsid w:val="004C229D"/>
    <w:rsid w:val="004C2596"/>
    <w:rsid w:val="004C26E5"/>
    <w:rsid w:val="004C2A73"/>
    <w:rsid w:val="004C2C90"/>
    <w:rsid w:val="004C2EC9"/>
    <w:rsid w:val="004C31EC"/>
    <w:rsid w:val="004C3A39"/>
    <w:rsid w:val="004C3CBA"/>
    <w:rsid w:val="004C3D3F"/>
    <w:rsid w:val="004C4308"/>
    <w:rsid w:val="004C46B6"/>
    <w:rsid w:val="004C4B7C"/>
    <w:rsid w:val="004C4D96"/>
    <w:rsid w:val="004C5149"/>
    <w:rsid w:val="004C52E8"/>
    <w:rsid w:val="004C5425"/>
    <w:rsid w:val="004C5B50"/>
    <w:rsid w:val="004C5DDD"/>
    <w:rsid w:val="004C6240"/>
    <w:rsid w:val="004C6F3D"/>
    <w:rsid w:val="004C6FF7"/>
    <w:rsid w:val="004C7041"/>
    <w:rsid w:val="004C7A50"/>
    <w:rsid w:val="004C7AA7"/>
    <w:rsid w:val="004C7B7B"/>
    <w:rsid w:val="004C7CF6"/>
    <w:rsid w:val="004D026A"/>
    <w:rsid w:val="004D0460"/>
    <w:rsid w:val="004D093D"/>
    <w:rsid w:val="004D1129"/>
    <w:rsid w:val="004D1527"/>
    <w:rsid w:val="004D1B1C"/>
    <w:rsid w:val="004D1C9D"/>
    <w:rsid w:val="004D1E01"/>
    <w:rsid w:val="004D21E7"/>
    <w:rsid w:val="004D22D1"/>
    <w:rsid w:val="004D29DA"/>
    <w:rsid w:val="004D2F98"/>
    <w:rsid w:val="004D344B"/>
    <w:rsid w:val="004D3569"/>
    <w:rsid w:val="004D3625"/>
    <w:rsid w:val="004D3988"/>
    <w:rsid w:val="004D3EFC"/>
    <w:rsid w:val="004D4BBB"/>
    <w:rsid w:val="004D4C2D"/>
    <w:rsid w:val="004D4FBF"/>
    <w:rsid w:val="004D535C"/>
    <w:rsid w:val="004D54F3"/>
    <w:rsid w:val="004D5569"/>
    <w:rsid w:val="004D55DF"/>
    <w:rsid w:val="004D579C"/>
    <w:rsid w:val="004D5C53"/>
    <w:rsid w:val="004D63D1"/>
    <w:rsid w:val="004D64B3"/>
    <w:rsid w:val="004D684A"/>
    <w:rsid w:val="004D6A3F"/>
    <w:rsid w:val="004D6DFB"/>
    <w:rsid w:val="004D6E03"/>
    <w:rsid w:val="004D6E9E"/>
    <w:rsid w:val="004D726A"/>
    <w:rsid w:val="004D7379"/>
    <w:rsid w:val="004D74F3"/>
    <w:rsid w:val="004D7575"/>
    <w:rsid w:val="004D76B3"/>
    <w:rsid w:val="004D7784"/>
    <w:rsid w:val="004D77D4"/>
    <w:rsid w:val="004D7924"/>
    <w:rsid w:val="004D7A79"/>
    <w:rsid w:val="004D7CDD"/>
    <w:rsid w:val="004D7CE0"/>
    <w:rsid w:val="004D7DB3"/>
    <w:rsid w:val="004E02C1"/>
    <w:rsid w:val="004E0359"/>
    <w:rsid w:val="004E0416"/>
    <w:rsid w:val="004E0713"/>
    <w:rsid w:val="004E0A4C"/>
    <w:rsid w:val="004E0C44"/>
    <w:rsid w:val="004E0CE6"/>
    <w:rsid w:val="004E10F7"/>
    <w:rsid w:val="004E11BC"/>
    <w:rsid w:val="004E1CD4"/>
    <w:rsid w:val="004E1EE1"/>
    <w:rsid w:val="004E1F45"/>
    <w:rsid w:val="004E217B"/>
    <w:rsid w:val="004E2964"/>
    <w:rsid w:val="004E2B33"/>
    <w:rsid w:val="004E2C87"/>
    <w:rsid w:val="004E2EC4"/>
    <w:rsid w:val="004E397D"/>
    <w:rsid w:val="004E4695"/>
    <w:rsid w:val="004E49D1"/>
    <w:rsid w:val="004E4BF1"/>
    <w:rsid w:val="004E52BB"/>
    <w:rsid w:val="004E531D"/>
    <w:rsid w:val="004E5A5D"/>
    <w:rsid w:val="004E5E84"/>
    <w:rsid w:val="004E603F"/>
    <w:rsid w:val="004E6BAE"/>
    <w:rsid w:val="004E72AE"/>
    <w:rsid w:val="004E730A"/>
    <w:rsid w:val="004E73EC"/>
    <w:rsid w:val="004E7860"/>
    <w:rsid w:val="004E7D76"/>
    <w:rsid w:val="004F02DA"/>
    <w:rsid w:val="004F0896"/>
    <w:rsid w:val="004F1028"/>
    <w:rsid w:val="004F1151"/>
    <w:rsid w:val="004F12EE"/>
    <w:rsid w:val="004F1314"/>
    <w:rsid w:val="004F131F"/>
    <w:rsid w:val="004F1BDD"/>
    <w:rsid w:val="004F21CB"/>
    <w:rsid w:val="004F22E0"/>
    <w:rsid w:val="004F240C"/>
    <w:rsid w:val="004F2997"/>
    <w:rsid w:val="004F2ACE"/>
    <w:rsid w:val="004F2E3A"/>
    <w:rsid w:val="004F3672"/>
    <w:rsid w:val="004F3898"/>
    <w:rsid w:val="004F4070"/>
    <w:rsid w:val="004F4216"/>
    <w:rsid w:val="004F46CA"/>
    <w:rsid w:val="004F482B"/>
    <w:rsid w:val="004F4DF8"/>
    <w:rsid w:val="004F4F14"/>
    <w:rsid w:val="004F4F62"/>
    <w:rsid w:val="004F536F"/>
    <w:rsid w:val="004F5AA9"/>
    <w:rsid w:val="004F6181"/>
    <w:rsid w:val="004F6254"/>
    <w:rsid w:val="004F63AD"/>
    <w:rsid w:val="004F66C9"/>
    <w:rsid w:val="004F67E3"/>
    <w:rsid w:val="004F6AF2"/>
    <w:rsid w:val="004F737B"/>
    <w:rsid w:val="004F7437"/>
    <w:rsid w:val="004F7795"/>
    <w:rsid w:val="004F77E0"/>
    <w:rsid w:val="004F7992"/>
    <w:rsid w:val="004F7B22"/>
    <w:rsid w:val="004F7B74"/>
    <w:rsid w:val="004F7E60"/>
    <w:rsid w:val="004F7EFC"/>
    <w:rsid w:val="004F7F9A"/>
    <w:rsid w:val="0050050E"/>
    <w:rsid w:val="0050095C"/>
    <w:rsid w:val="00500C34"/>
    <w:rsid w:val="00500F8A"/>
    <w:rsid w:val="00501089"/>
    <w:rsid w:val="005010A0"/>
    <w:rsid w:val="00501126"/>
    <w:rsid w:val="0050118E"/>
    <w:rsid w:val="00501252"/>
    <w:rsid w:val="005013EA"/>
    <w:rsid w:val="0050167A"/>
    <w:rsid w:val="00501990"/>
    <w:rsid w:val="005020B0"/>
    <w:rsid w:val="0050263D"/>
    <w:rsid w:val="00502AA2"/>
    <w:rsid w:val="00502B2C"/>
    <w:rsid w:val="00502D35"/>
    <w:rsid w:val="00502E3F"/>
    <w:rsid w:val="005031E8"/>
    <w:rsid w:val="0050323B"/>
    <w:rsid w:val="00503E6E"/>
    <w:rsid w:val="00504371"/>
    <w:rsid w:val="0050451D"/>
    <w:rsid w:val="00504556"/>
    <w:rsid w:val="00504B00"/>
    <w:rsid w:val="00504C9C"/>
    <w:rsid w:val="0050514D"/>
    <w:rsid w:val="005051F9"/>
    <w:rsid w:val="00505A35"/>
    <w:rsid w:val="00505A71"/>
    <w:rsid w:val="00505A97"/>
    <w:rsid w:val="00505FBB"/>
    <w:rsid w:val="00505FF8"/>
    <w:rsid w:val="00506CD4"/>
    <w:rsid w:val="00506D06"/>
    <w:rsid w:val="00507972"/>
    <w:rsid w:val="00507BF0"/>
    <w:rsid w:val="005101B5"/>
    <w:rsid w:val="00510267"/>
    <w:rsid w:val="0051086C"/>
    <w:rsid w:val="00510AF2"/>
    <w:rsid w:val="005112F2"/>
    <w:rsid w:val="0051140F"/>
    <w:rsid w:val="005116D4"/>
    <w:rsid w:val="005117D6"/>
    <w:rsid w:val="00511933"/>
    <w:rsid w:val="00511DD0"/>
    <w:rsid w:val="00512371"/>
    <w:rsid w:val="00512376"/>
    <w:rsid w:val="00512403"/>
    <w:rsid w:val="0051245D"/>
    <w:rsid w:val="0051250B"/>
    <w:rsid w:val="005129BB"/>
    <w:rsid w:val="005129D8"/>
    <w:rsid w:val="00513371"/>
    <w:rsid w:val="0051365E"/>
    <w:rsid w:val="00514282"/>
    <w:rsid w:val="005144F1"/>
    <w:rsid w:val="00514528"/>
    <w:rsid w:val="0051455F"/>
    <w:rsid w:val="00514645"/>
    <w:rsid w:val="00514C4D"/>
    <w:rsid w:val="00515126"/>
    <w:rsid w:val="00515698"/>
    <w:rsid w:val="0051573B"/>
    <w:rsid w:val="00515BB8"/>
    <w:rsid w:val="00515D61"/>
    <w:rsid w:val="00516134"/>
    <w:rsid w:val="0051648A"/>
    <w:rsid w:val="00516B1B"/>
    <w:rsid w:val="00516C61"/>
    <w:rsid w:val="005171B4"/>
    <w:rsid w:val="00517261"/>
    <w:rsid w:val="005172E1"/>
    <w:rsid w:val="0051754C"/>
    <w:rsid w:val="0051773D"/>
    <w:rsid w:val="00517AE8"/>
    <w:rsid w:val="00517F1D"/>
    <w:rsid w:val="00517F32"/>
    <w:rsid w:val="00520A49"/>
    <w:rsid w:val="00520B91"/>
    <w:rsid w:val="00521597"/>
    <w:rsid w:val="00521E1E"/>
    <w:rsid w:val="00521EE9"/>
    <w:rsid w:val="00521FD7"/>
    <w:rsid w:val="00522813"/>
    <w:rsid w:val="0052283A"/>
    <w:rsid w:val="005228C5"/>
    <w:rsid w:val="00522A04"/>
    <w:rsid w:val="00522B94"/>
    <w:rsid w:val="00522E6D"/>
    <w:rsid w:val="00522F70"/>
    <w:rsid w:val="00523633"/>
    <w:rsid w:val="00523B56"/>
    <w:rsid w:val="00523BF9"/>
    <w:rsid w:val="00523D75"/>
    <w:rsid w:val="005251F1"/>
    <w:rsid w:val="00525518"/>
    <w:rsid w:val="005259D3"/>
    <w:rsid w:val="0052634E"/>
    <w:rsid w:val="0052649E"/>
    <w:rsid w:val="00526866"/>
    <w:rsid w:val="00526C04"/>
    <w:rsid w:val="00526C27"/>
    <w:rsid w:val="00526F08"/>
    <w:rsid w:val="00527196"/>
    <w:rsid w:val="005274CD"/>
    <w:rsid w:val="00527A84"/>
    <w:rsid w:val="00527CE3"/>
    <w:rsid w:val="00527D7B"/>
    <w:rsid w:val="005300D8"/>
    <w:rsid w:val="0053026D"/>
    <w:rsid w:val="005302E9"/>
    <w:rsid w:val="00530340"/>
    <w:rsid w:val="005307D1"/>
    <w:rsid w:val="00531141"/>
    <w:rsid w:val="005316D7"/>
    <w:rsid w:val="0053195C"/>
    <w:rsid w:val="00531A8E"/>
    <w:rsid w:val="0053225D"/>
    <w:rsid w:val="005322C2"/>
    <w:rsid w:val="005322CB"/>
    <w:rsid w:val="005327DC"/>
    <w:rsid w:val="005327DF"/>
    <w:rsid w:val="0053286C"/>
    <w:rsid w:val="00532B49"/>
    <w:rsid w:val="00532B90"/>
    <w:rsid w:val="00533085"/>
    <w:rsid w:val="0053317D"/>
    <w:rsid w:val="0053342A"/>
    <w:rsid w:val="00533B36"/>
    <w:rsid w:val="00533D7F"/>
    <w:rsid w:val="005341E9"/>
    <w:rsid w:val="0053459F"/>
    <w:rsid w:val="0053500D"/>
    <w:rsid w:val="00535082"/>
    <w:rsid w:val="005355C2"/>
    <w:rsid w:val="00535638"/>
    <w:rsid w:val="0053575A"/>
    <w:rsid w:val="005357AA"/>
    <w:rsid w:val="00535A5E"/>
    <w:rsid w:val="00535EC4"/>
    <w:rsid w:val="00536528"/>
    <w:rsid w:val="00536B1D"/>
    <w:rsid w:val="00536DDB"/>
    <w:rsid w:val="005374CA"/>
    <w:rsid w:val="00537775"/>
    <w:rsid w:val="00537901"/>
    <w:rsid w:val="00537C7E"/>
    <w:rsid w:val="00540086"/>
    <w:rsid w:val="00540462"/>
    <w:rsid w:val="005404A6"/>
    <w:rsid w:val="0054062A"/>
    <w:rsid w:val="0054074D"/>
    <w:rsid w:val="00540DAC"/>
    <w:rsid w:val="00540E65"/>
    <w:rsid w:val="00540EBE"/>
    <w:rsid w:val="00540F62"/>
    <w:rsid w:val="0054107F"/>
    <w:rsid w:val="0054111F"/>
    <w:rsid w:val="0054165D"/>
    <w:rsid w:val="0054182E"/>
    <w:rsid w:val="00541910"/>
    <w:rsid w:val="00541CAC"/>
    <w:rsid w:val="00541E80"/>
    <w:rsid w:val="005422AA"/>
    <w:rsid w:val="0054286C"/>
    <w:rsid w:val="00542CD2"/>
    <w:rsid w:val="00543030"/>
    <w:rsid w:val="005433CD"/>
    <w:rsid w:val="00543494"/>
    <w:rsid w:val="00543C21"/>
    <w:rsid w:val="005444EB"/>
    <w:rsid w:val="00544508"/>
    <w:rsid w:val="0054469B"/>
    <w:rsid w:val="00544847"/>
    <w:rsid w:val="00544FDA"/>
    <w:rsid w:val="00545005"/>
    <w:rsid w:val="00545139"/>
    <w:rsid w:val="005452A3"/>
    <w:rsid w:val="00545494"/>
    <w:rsid w:val="005457C0"/>
    <w:rsid w:val="00545A09"/>
    <w:rsid w:val="00545E74"/>
    <w:rsid w:val="005460DD"/>
    <w:rsid w:val="00546B10"/>
    <w:rsid w:val="00546B80"/>
    <w:rsid w:val="00546C46"/>
    <w:rsid w:val="00546D23"/>
    <w:rsid w:val="00546D33"/>
    <w:rsid w:val="00547C2B"/>
    <w:rsid w:val="00550162"/>
    <w:rsid w:val="005506DD"/>
    <w:rsid w:val="005507AF"/>
    <w:rsid w:val="00550D2C"/>
    <w:rsid w:val="00551817"/>
    <w:rsid w:val="00551985"/>
    <w:rsid w:val="00551B8F"/>
    <w:rsid w:val="00551F8E"/>
    <w:rsid w:val="0055223C"/>
    <w:rsid w:val="00552698"/>
    <w:rsid w:val="005527FA"/>
    <w:rsid w:val="00552CAC"/>
    <w:rsid w:val="005538D6"/>
    <w:rsid w:val="00553B8A"/>
    <w:rsid w:val="00553D3D"/>
    <w:rsid w:val="00554072"/>
    <w:rsid w:val="005540F5"/>
    <w:rsid w:val="0055435F"/>
    <w:rsid w:val="00554511"/>
    <w:rsid w:val="00554B45"/>
    <w:rsid w:val="00554E2F"/>
    <w:rsid w:val="00555659"/>
    <w:rsid w:val="00555698"/>
    <w:rsid w:val="00555A24"/>
    <w:rsid w:val="00555AB5"/>
    <w:rsid w:val="00555C8F"/>
    <w:rsid w:val="00555DAC"/>
    <w:rsid w:val="00555F0F"/>
    <w:rsid w:val="00556178"/>
    <w:rsid w:val="005561FD"/>
    <w:rsid w:val="00556745"/>
    <w:rsid w:val="00556965"/>
    <w:rsid w:val="00556DDF"/>
    <w:rsid w:val="00557102"/>
    <w:rsid w:val="00557113"/>
    <w:rsid w:val="0055722E"/>
    <w:rsid w:val="005573B2"/>
    <w:rsid w:val="005577DD"/>
    <w:rsid w:val="00557801"/>
    <w:rsid w:val="00557DF6"/>
    <w:rsid w:val="00557E31"/>
    <w:rsid w:val="00557FA8"/>
    <w:rsid w:val="00560004"/>
    <w:rsid w:val="0056007F"/>
    <w:rsid w:val="005602C4"/>
    <w:rsid w:val="0056077B"/>
    <w:rsid w:val="00560A74"/>
    <w:rsid w:val="00560B8C"/>
    <w:rsid w:val="00560F11"/>
    <w:rsid w:val="005612D9"/>
    <w:rsid w:val="005616EF"/>
    <w:rsid w:val="00561C1C"/>
    <w:rsid w:val="00562A00"/>
    <w:rsid w:val="00562B6A"/>
    <w:rsid w:val="00562C17"/>
    <w:rsid w:val="00563013"/>
    <w:rsid w:val="0056358C"/>
    <w:rsid w:val="00563732"/>
    <w:rsid w:val="0056383E"/>
    <w:rsid w:val="00563A1F"/>
    <w:rsid w:val="00563D14"/>
    <w:rsid w:val="00563D45"/>
    <w:rsid w:val="00563E75"/>
    <w:rsid w:val="00564015"/>
    <w:rsid w:val="00564224"/>
    <w:rsid w:val="00564229"/>
    <w:rsid w:val="005644DD"/>
    <w:rsid w:val="005644EA"/>
    <w:rsid w:val="00564C7A"/>
    <w:rsid w:val="00565172"/>
    <w:rsid w:val="0056532B"/>
    <w:rsid w:val="0056561A"/>
    <w:rsid w:val="00565B69"/>
    <w:rsid w:val="00565EB9"/>
    <w:rsid w:val="00567148"/>
    <w:rsid w:val="00567AB1"/>
    <w:rsid w:val="00567B60"/>
    <w:rsid w:val="005703C2"/>
    <w:rsid w:val="0057089E"/>
    <w:rsid w:val="00570A87"/>
    <w:rsid w:val="00570FB8"/>
    <w:rsid w:val="00570FE0"/>
    <w:rsid w:val="005711B8"/>
    <w:rsid w:val="00571688"/>
    <w:rsid w:val="0057176B"/>
    <w:rsid w:val="005717AF"/>
    <w:rsid w:val="00571F65"/>
    <w:rsid w:val="00572109"/>
    <w:rsid w:val="005724C6"/>
    <w:rsid w:val="00572793"/>
    <w:rsid w:val="00572A86"/>
    <w:rsid w:val="00572B8E"/>
    <w:rsid w:val="0057300D"/>
    <w:rsid w:val="0057313C"/>
    <w:rsid w:val="005731CA"/>
    <w:rsid w:val="0057376C"/>
    <w:rsid w:val="00573C65"/>
    <w:rsid w:val="00573ECC"/>
    <w:rsid w:val="00573FFE"/>
    <w:rsid w:val="005743F3"/>
    <w:rsid w:val="0057486E"/>
    <w:rsid w:val="00574B23"/>
    <w:rsid w:val="00574BBC"/>
    <w:rsid w:val="00574E10"/>
    <w:rsid w:val="00574F53"/>
    <w:rsid w:val="00574F54"/>
    <w:rsid w:val="005752EB"/>
    <w:rsid w:val="00575379"/>
    <w:rsid w:val="0057540A"/>
    <w:rsid w:val="0057598B"/>
    <w:rsid w:val="00575E90"/>
    <w:rsid w:val="00576A06"/>
    <w:rsid w:val="00576AD3"/>
    <w:rsid w:val="00576B4A"/>
    <w:rsid w:val="00576CA9"/>
    <w:rsid w:val="00576D89"/>
    <w:rsid w:val="0057731E"/>
    <w:rsid w:val="0057755E"/>
    <w:rsid w:val="0057763A"/>
    <w:rsid w:val="00577641"/>
    <w:rsid w:val="00577AA7"/>
    <w:rsid w:val="00577F99"/>
    <w:rsid w:val="005802D7"/>
    <w:rsid w:val="00580438"/>
    <w:rsid w:val="0058077B"/>
    <w:rsid w:val="0058091B"/>
    <w:rsid w:val="00580A20"/>
    <w:rsid w:val="0058145E"/>
    <w:rsid w:val="00581A6E"/>
    <w:rsid w:val="00582396"/>
    <w:rsid w:val="0058344A"/>
    <w:rsid w:val="0058360F"/>
    <w:rsid w:val="0058369D"/>
    <w:rsid w:val="005839DC"/>
    <w:rsid w:val="00583DE1"/>
    <w:rsid w:val="00583ECF"/>
    <w:rsid w:val="00583FDE"/>
    <w:rsid w:val="00584113"/>
    <w:rsid w:val="00584114"/>
    <w:rsid w:val="005845E3"/>
    <w:rsid w:val="005848B6"/>
    <w:rsid w:val="005849C4"/>
    <w:rsid w:val="00584CF8"/>
    <w:rsid w:val="0058505F"/>
    <w:rsid w:val="00585072"/>
    <w:rsid w:val="005854D8"/>
    <w:rsid w:val="00585673"/>
    <w:rsid w:val="00586327"/>
    <w:rsid w:val="00586FD8"/>
    <w:rsid w:val="00587255"/>
    <w:rsid w:val="00587345"/>
    <w:rsid w:val="00590096"/>
    <w:rsid w:val="005902ED"/>
    <w:rsid w:val="00590395"/>
    <w:rsid w:val="0059073A"/>
    <w:rsid w:val="00590C17"/>
    <w:rsid w:val="0059186D"/>
    <w:rsid w:val="00591C18"/>
    <w:rsid w:val="005922E5"/>
    <w:rsid w:val="00592458"/>
    <w:rsid w:val="005927D4"/>
    <w:rsid w:val="00593053"/>
    <w:rsid w:val="00593870"/>
    <w:rsid w:val="005938DB"/>
    <w:rsid w:val="00593965"/>
    <w:rsid w:val="005939C7"/>
    <w:rsid w:val="00593BFF"/>
    <w:rsid w:val="00593C73"/>
    <w:rsid w:val="0059404E"/>
    <w:rsid w:val="0059485A"/>
    <w:rsid w:val="00594A44"/>
    <w:rsid w:val="00594BF7"/>
    <w:rsid w:val="00594CD6"/>
    <w:rsid w:val="005954C0"/>
    <w:rsid w:val="005961A4"/>
    <w:rsid w:val="005964E1"/>
    <w:rsid w:val="005965EF"/>
    <w:rsid w:val="005965FF"/>
    <w:rsid w:val="00596881"/>
    <w:rsid w:val="0059713A"/>
    <w:rsid w:val="005971B5"/>
    <w:rsid w:val="0059727C"/>
    <w:rsid w:val="00597925"/>
    <w:rsid w:val="00597AD4"/>
    <w:rsid w:val="00597BC8"/>
    <w:rsid w:val="005A005A"/>
    <w:rsid w:val="005A0FCD"/>
    <w:rsid w:val="005A1362"/>
    <w:rsid w:val="005A1380"/>
    <w:rsid w:val="005A1D64"/>
    <w:rsid w:val="005A1DEE"/>
    <w:rsid w:val="005A1F52"/>
    <w:rsid w:val="005A2497"/>
    <w:rsid w:val="005A2F05"/>
    <w:rsid w:val="005A3107"/>
    <w:rsid w:val="005A367E"/>
    <w:rsid w:val="005A3A2B"/>
    <w:rsid w:val="005A3B2F"/>
    <w:rsid w:val="005A3CF0"/>
    <w:rsid w:val="005A416D"/>
    <w:rsid w:val="005A47AC"/>
    <w:rsid w:val="005A4915"/>
    <w:rsid w:val="005A4981"/>
    <w:rsid w:val="005A4A46"/>
    <w:rsid w:val="005A507D"/>
    <w:rsid w:val="005A5277"/>
    <w:rsid w:val="005A54FE"/>
    <w:rsid w:val="005A5563"/>
    <w:rsid w:val="005A6194"/>
    <w:rsid w:val="005A64E8"/>
    <w:rsid w:val="005A660E"/>
    <w:rsid w:val="005A6640"/>
    <w:rsid w:val="005A696E"/>
    <w:rsid w:val="005A6F5B"/>
    <w:rsid w:val="005A7111"/>
    <w:rsid w:val="005A71EA"/>
    <w:rsid w:val="005A73E5"/>
    <w:rsid w:val="005A7803"/>
    <w:rsid w:val="005A79DD"/>
    <w:rsid w:val="005A7D70"/>
    <w:rsid w:val="005B058D"/>
    <w:rsid w:val="005B05F4"/>
    <w:rsid w:val="005B063F"/>
    <w:rsid w:val="005B074F"/>
    <w:rsid w:val="005B07F1"/>
    <w:rsid w:val="005B0D0C"/>
    <w:rsid w:val="005B0DF5"/>
    <w:rsid w:val="005B1108"/>
    <w:rsid w:val="005B16F8"/>
    <w:rsid w:val="005B1947"/>
    <w:rsid w:val="005B1CBF"/>
    <w:rsid w:val="005B223C"/>
    <w:rsid w:val="005B224A"/>
    <w:rsid w:val="005B22BB"/>
    <w:rsid w:val="005B26FE"/>
    <w:rsid w:val="005B2CCA"/>
    <w:rsid w:val="005B2E55"/>
    <w:rsid w:val="005B32A4"/>
    <w:rsid w:val="005B34E0"/>
    <w:rsid w:val="005B3636"/>
    <w:rsid w:val="005B3774"/>
    <w:rsid w:val="005B3870"/>
    <w:rsid w:val="005B3C1B"/>
    <w:rsid w:val="005B3CE4"/>
    <w:rsid w:val="005B3DF7"/>
    <w:rsid w:val="005B4104"/>
    <w:rsid w:val="005B4421"/>
    <w:rsid w:val="005B470B"/>
    <w:rsid w:val="005B51EF"/>
    <w:rsid w:val="005B5568"/>
    <w:rsid w:val="005B5A86"/>
    <w:rsid w:val="005B5E43"/>
    <w:rsid w:val="005B609E"/>
    <w:rsid w:val="005B60E0"/>
    <w:rsid w:val="005B610A"/>
    <w:rsid w:val="005B6438"/>
    <w:rsid w:val="005B6ACE"/>
    <w:rsid w:val="005B7019"/>
    <w:rsid w:val="005B7599"/>
    <w:rsid w:val="005B7621"/>
    <w:rsid w:val="005B7D7E"/>
    <w:rsid w:val="005C01F8"/>
    <w:rsid w:val="005C0E45"/>
    <w:rsid w:val="005C131F"/>
    <w:rsid w:val="005C132C"/>
    <w:rsid w:val="005C1670"/>
    <w:rsid w:val="005C16E6"/>
    <w:rsid w:val="005C1A28"/>
    <w:rsid w:val="005C1AB4"/>
    <w:rsid w:val="005C1D6B"/>
    <w:rsid w:val="005C1E0D"/>
    <w:rsid w:val="005C22CA"/>
    <w:rsid w:val="005C28A7"/>
    <w:rsid w:val="005C2C26"/>
    <w:rsid w:val="005C2DF0"/>
    <w:rsid w:val="005C31C1"/>
    <w:rsid w:val="005C36A1"/>
    <w:rsid w:val="005C36DC"/>
    <w:rsid w:val="005C3BFB"/>
    <w:rsid w:val="005C3DAC"/>
    <w:rsid w:val="005C4134"/>
    <w:rsid w:val="005C42D7"/>
    <w:rsid w:val="005C4563"/>
    <w:rsid w:val="005C4C40"/>
    <w:rsid w:val="005C4CDF"/>
    <w:rsid w:val="005C4FD3"/>
    <w:rsid w:val="005C54AD"/>
    <w:rsid w:val="005C5DA9"/>
    <w:rsid w:val="005C6511"/>
    <w:rsid w:val="005C683F"/>
    <w:rsid w:val="005C6A1B"/>
    <w:rsid w:val="005C6C30"/>
    <w:rsid w:val="005C6CA9"/>
    <w:rsid w:val="005C7708"/>
    <w:rsid w:val="005C79C9"/>
    <w:rsid w:val="005C7ACE"/>
    <w:rsid w:val="005D0204"/>
    <w:rsid w:val="005D0380"/>
    <w:rsid w:val="005D039B"/>
    <w:rsid w:val="005D0718"/>
    <w:rsid w:val="005D0764"/>
    <w:rsid w:val="005D0AD6"/>
    <w:rsid w:val="005D0C42"/>
    <w:rsid w:val="005D14A1"/>
    <w:rsid w:val="005D17A6"/>
    <w:rsid w:val="005D18A9"/>
    <w:rsid w:val="005D214A"/>
    <w:rsid w:val="005D266D"/>
    <w:rsid w:val="005D287B"/>
    <w:rsid w:val="005D29B1"/>
    <w:rsid w:val="005D313A"/>
    <w:rsid w:val="005D3561"/>
    <w:rsid w:val="005D36C4"/>
    <w:rsid w:val="005D3DCB"/>
    <w:rsid w:val="005D408E"/>
    <w:rsid w:val="005D428D"/>
    <w:rsid w:val="005D4546"/>
    <w:rsid w:val="005D472C"/>
    <w:rsid w:val="005D47D9"/>
    <w:rsid w:val="005D508D"/>
    <w:rsid w:val="005D52E6"/>
    <w:rsid w:val="005D5821"/>
    <w:rsid w:val="005D5EDF"/>
    <w:rsid w:val="005D640D"/>
    <w:rsid w:val="005D6C72"/>
    <w:rsid w:val="005D6D06"/>
    <w:rsid w:val="005D71A8"/>
    <w:rsid w:val="005D7DA0"/>
    <w:rsid w:val="005E02A2"/>
    <w:rsid w:val="005E04CC"/>
    <w:rsid w:val="005E0B36"/>
    <w:rsid w:val="005E0B9D"/>
    <w:rsid w:val="005E0C8B"/>
    <w:rsid w:val="005E0DC0"/>
    <w:rsid w:val="005E10BC"/>
    <w:rsid w:val="005E126B"/>
    <w:rsid w:val="005E138F"/>
    <w:rsid w:val="005E13D3"/>
    <w:rsid w:val="005E14A4"/>
    <w:rsid w:val="005E1527"/>
    <w:rsid w:val="005E1BDC"/>
    <w:rsid w:val="005E1DC6"/>
    <w:rsid w:val="005E1E46"/>
    <w:rsid w:val="005E1EC4"/>
    <w:rsid w:val="005E1F17"/>
    <w:rsid w:val="005E25E6"/>
    <w:rsid w:val="005E273F"/>
    <w:rsid w:val="005E287D"/>
    <w:rsid w:val="005E2E67"/>
    <w:rsid w:val="005E2EA3"/>
    <w:rsid w:val="005E30E9"/>
    <w:rsid w:val="005E3DAC"/>
    <w:rsid w:val="005E4012"/>
    <w:rsid w:val="005E4692"/>
    <w:rsid w:val="005E4B88"/>
    <w:rsid w:val="005E4DF5"/>
    <w:rsid w:val="005E5B07"/>
    <w:rsid w:val="005E5CD0"/>
    <w:rsid w:val="005E6306"/>
    <w:rsid w:val="005E630D"/>
    <w:rsid w:val="005E655F"/>
    <w:rsid w:val="005E669C"/>
    <w:rsid w:val="005E6A9D"/>
    <w:rsid w:val="005E6CD2"/>
    <w:rsid w:val="005E6DB0"/>
    <w:rsid w:val="005E72D0"/>
    <w:rsid w:val="005F00EE"/>
    <w:rsid w:val="005F0132"/>
    <w:rsid w:val="005F0317"/>
    <w:rsid w:val="005F0ABA"/>
    <w:rsid w:val="005F16C3"/>
    <w:rsid w:val="005F1992"/>
    <w:rsid w:val="005F21B3"/>
    <w:rsid w:val="005F2817"/>
    <w:rsid w:val="005F286D"/>
    <w:rsid w:val="005F2E0E"/>
    <w:rsid w:val="005F3091"/>
    <w:rsid w:val="005F30F3"/>
    <w:rsid w:val="005F316A"/>
    <w:rsid w:val="005F3332"/>
    <w:rsid w:val="005F336C"/>
    <w:rsid w:val="005F3872"/>
    <w:rsid w:val="005F3C66"/>
    <w:rsid w:val="005F4053"/>
    <w:rsid w:val="005F48C5"/>
    <w:rsid w:val="005F4EC1"/>
    <w:rsid w:val="005F5083"/>
    <w:rsid w:val="005F5BAB"/>
    <w:rsid w:val="005F5D32"/>
    <w:rsid w:val="005F5DFA"/>
    <w:rsid w:val="005F5FC1"/>
    <w:rsid w:val="005F600A"/>
    <w:rsid w:val="005F66A7"/>
    <w:rsid w:val="005F67BB"/>
    <w:rsid w:val="005F6A43"/>
    <w:rsid w:val="005F6AFE"/>
    <w:rsid w:val="005F7102"/>
    <w:rsid w:val="005F74A2"/>
    <w:rsid w:val="005F7608"/>
    <w:rsid w:val="005F7669"/>
    <w:rsid w:val="005F7BE7"/>
    <w:rsid w:val="005F7C0B"/>
    <w:rsid w:val="005F7D10"/>
    <w:rsid w:val="005F7FF0"/>
    <w:rsid w:val="0060012F"/>
    <w:rsid w:val="0060085C"/>
    <w:rsid w:val="0060102F"/>
    <w:rsid w:val="006010DF"/>
    <w:rsid w:val="00601160"/>
    <w:rsid w:val="00601367"/>
    <w:rsid w:val="006017C6"/>
    <w:rsid w:val="006017DC"/>
    <w:rsid w:val="006018AB"/>
    <w:rsid w:val="00601D65"/>
    <w:rsid w:val="006027D3"/>
    <w:rsid w:val="00602BB5"/>
    <w:rsid w:val="00602E1D"/>
    <w:rsid w:val="00603306"/>
    <w:rsid w:val="006033F9"/>
    <w:rsid w:val="00603464"/>
    <w:rsid w:val="006035EF"/>
    <w:rsid w:val="006037A3"/>
    <w:rsid w:val="006037E3"/>
    <w:rsid w:val="00603DB9"/>
    <w:rsid w:val="006042B5"/>
    <w:rsid w:val="006043E6"/>
    <w:rsid w:val="00604AF8"/>
    <w:rsid w:val="00604C86"/>
    <w:rsid w:val="006054F0"/>
    <w:rsid w:val="00605E89"/>
    <w:rsid w:val="006063EC"/>
    <w:rsid w:val="006067D3"/>
    <w:rsid w:val="0060695E"/>
    <w:rsid w:val="00606CD3"/>
    <w:rsid w:val="00606EA3"/>
    <w:rsid w:val="00607353"/>
    <w:rsid w:val="006073B1"/>
    <w:rsid w:val="0060789D"/>
    <w:rsid w:val="00607D95"/>
    <w:rsid w:val="00607F60"/>
    <w:rsid w:val="00610036"/>
    <w:rsid w:val="00610591"/>
    <w:rsid w:val="00610684"/>
    <w:rsid w:val="0061076A"/>
    <w:rsid w:val="00610FDA"/>
    <w:rsid w:val="00610FE6"/>
    <w:rsid w:val="0061100E"/>
    <w:rsid w:val="006114A8"/>
    <w:rsid w:val="00611578"/>
    <w:rsid w:val="00611B7D"/>
    <w:rsid w:val="0061252C"/>
    <w:rsid w:val="00612974"/>
    <w:rsid w:val="00612990"/>
    <w:rsid w:val="00612D3D"/>
    <w:rsid w:val="00612DCB"/>
    <w:rsid w:val="00613108"/>
    <w:rsid w:val="0061326A"/>
    <w:rsid w:val="0061358C"/>
    <w:rsid w:val="00613924"/>
    <w:rsid w:val="006139DB"/>
    <w:rsid w:val="00613A55"/>
    <w:rsid w:val="00613CD4"/>
    <w:rsid w:val="00614361"/>
    <w:rsid w:val="00614EF6"/>
    <w:rsid w:val="00615551"/>
    <w:rsid w:val="006155C1"/>
    <w:rsid w:val="00615B18"/>
    <w:rsid w:val="00615CB3"/>
    <w:rsid w:val="006162F5"/>
    <w:rsid w:val="006163DF"/>
    <w:rsid w:val="00616603"/>
    <w:rsid w:val="00616630"/>
    <w:rsid w:val="00616906"/>
    <w:rsid w:val="00616AAC"/>
    <w:rsid w:val="00616E68"/>
    <w:rsid w:val="00616F7F"/>
    <w:rsid w:val="006171B9"/>
    <w:rsid w:val="006177CF"/>
    <w:rsid w:val="00617EEB"/>
    <w:rsid w:val="00617EF6"/>
    <w:rsid w:val="006201D0"/>
    <w:rsid w:val="006208B4"/>
    <w:rsid w:val="006208F8"/>
    <w:rsid w:val="00620A5A"/>
    <w:rsid w:val="00620D49"/>
    <w:rsid w:val="006212CE"/>
    <w:rsid w:val="00621509"/>
    <w:rsid w:val="00621929"/>
    <w:rsid w:val="00621A8E"/>
    <w:rsid w:val="00621AF3"/>
    <w:rsid w:val="00621B79"/>
    <w:rsid w:val="00621DCF"/>
    <w:rsid w:val="00622123"/>
    <w:rsid w:val="006224F7"/>
    <w:rsid w:val="00622A29"/>
    <w:rsid w:val="00622A5F"/>
    <w:rsid w:val="00622A73"/>
    <w:rsid w:val="006232D7"/>
    <w:rsid w:val="00623742"/>
    <w:rsid w:val="00623BDD"/>
    <w:rsid w:val="00623CA3"/>
    <w:rsid w:val="0062476F"/>
    <w:rsid w:val="00624D61"/>
    <w:rsid w:val="00624DF5"/>
    <w:rsid w:val="00624EE3"/>
    <w:rsid w:val="00625747"/>
    <w:rsid w:val="0062595A"/>
    <w:rsid w:val="00625BB0"/>
    <w:rsid w:val="00625C51"/>
    <w:rsid w:val="00625F23"/>
    <w:rsid w:val="00626045"/>
    <w:rsid w:val="006260CB"/>
    <w:rsid w:val="00626208"/>
    <w:rsid w:val="0062632A"/>
    <w:rsid w:val="00626755"/>
    <w:rsid w:val="00626E1D"/>
    <w:rsid w:val="00627749"/>
    <w:rsid w:val="00627ABA"/>
    <w:rsid w:val="00627B3B"/>
    <w:rsid w:val="00627FE5"/>
    <w:rsid w:val="006301AF"/>
    <w:rsid w:val="00630859"/>
    <w:rsid w:val="00630CFB"/>
    <w:rsid w:val="00631EAD"/>
    <w:rsid w:val="006322D2"/>
    <w:rsid w:val="00632361"/>
    <w:rsid w:val="006323FF"/>
    <w:rsid w:val="00632830"/>
    <w:rsid w:val="00632E51"/>
    <w:rsid w:val="0063304A"/>
    <w:rsid w:val="006330E3"/>
    <w:rsid w:val="0063319D"/>
    <w:rsid w:val="00633595"/>
    <w:rsid w:val="00633664"/>
    <w:rsid w:val="0063378E"/>
    <w:rsid w:val="00633EAD"/>
    <w:rsid w:val="006341CE"/>
    <w:rsid w:val="00634289"/>
    <w:rsid w:val="00634543"/>
    <w:rsid w:val="00634A2E"/>
    <w:rsid w:val="00634ED4"/>
    <w:rsid w:val="006352DA"/>
    <w:rsid w:val="006355AD"/>
    <w:rsid w:val="006358B4"/>
    <w:rsid w:val="00635B57"/>
    <w:rsid w:val="006361D2"/>
    <w:rsid w:val="00636347"/>
    <w:rsid w:val="00636997"/>
    <w:rsid w:val="00636CF0"/>
    <w:rsid w:val="00636D08"/>
    <w:rsid w:val="0063714E"/>
    <w:rsid w:val="00637765"/>
    <w:rsid w:val="0063796A"/>
    <w:rsid w:val="00637B72"/>
    <w:rsid w:val="00637D9B"/>
    <w:rsid w:val="00637EBB"/>
    <w:rsid w:val="00637F07"/>
    <w:rsid w:val="00637F9D"/>
    <w:rsid w:val="00640342"/>
    <w:rsid w:val="006403DB"/>
    <w:rsid w:val="00640712"/>
    <w:rsid w:val="00640961"/>
    <w:rsid w:val="00640F84"/>
    <w:rsid w:val="00641807"/>
    <w:rsid w:val="00641C3F"/>
    <w:rsid w:val="00641F2B"/>
    <w:rsid w:val="00642292"/>
    <w:rsid w:val="00642358"/>
    <w:rsid w:val="00642605"/>
    <w:rsid w:val="00642CFD"/>
    <w:rsid w:val="00642D96"/>
    <w:rsid w:val="00642F48"/>
    <w:rsid w:val="00642F87"/>
    <w:rsid w:val="0064327F"/>
    <w:rsid w:val="006436ED"/>
    <w:rsid w:val="00644362"/>
    <w:rsid w:val="006448A6"/>
    <w:rsid w:val="00644A38"/>
    <w:rsid w:val="00644CE0"/>
    <w:rsid w:val="00644F75"/>
    <w:rsid w:val="00644F85"/>
    <w:rsid w:val="00645223"/>
    <w:rsid w:val="006453F6"/>
    <w:rsid w:val="00645417"/>
    <w:rsid w:val="00645448"/>
    <w:rsid w:val="00645571"/>
    <w:rsid w:val="006458AC"/>
    <w:rsid w:val="00645B2C"/>
    <w:rsid w:val="00645E24"/>
    <w:rsid w:val="00645F66"/>
    <w:rsid w:val="00645FB4"/>
    <w:rsid w:val="00646250"/>
    <w:rsid w:val="006462DB"/>
    <w:rsid w:val="00646E87"/>
    <w:rsid w:val="00647723"/>
    <w:rsid w:val="00647A63"/>
    <w:rsid w:val="00647EA7"/>
    <w:rsid w:val="00650013"/>
    <w:rsid w:val="006504F7"/>
    <w:rsid w:val="00650E89"/>
    <w:rsid w:val="0065130A"/>
    <w:rsid w:val="0065136D"/>
    <w:rsid w:val="006513B4"/>
    <w:rsid w:val="0065143B"/>
    <w:rsid w:val="00651612"/>
    <w:rsid w:val="0065161E"/>
    <w:rsid w:val="006517D4"/>
    <w:rsid w:val="006519F6"/>
    <w:rsid w:val="00651B33"/>
    <w:rsid w:val="00651CA3"/>
    <w:rsid w:val="006521D3"/>
    <w:rsid w:val="00652324"/>
    <w:rsid w:val="00652421"/>
    <w:rsid w:val="006526FE"/>
    <w:rsid w:val="00652958"/>
    <w:rsid w:val="0065298A"/>
    <w:rsid w:val="00652C5D"/>
    <w:rsid w:val="0065302F"/>
    <w:rsid w:val="00654496"/>
    <w:rsid w:val="00655067"/>
    <w:rsid w:val="00655368"/>
    <w:rsid w:val="006555CD"/>
    <w:rsid w:val="00655BBB"/>
    <w:rsid w:val="00655C79"/>
    <w:rsid w:val="00655E0D"/>
    <w:rsid w:val="006566CA"/>
    <w:rsid w:val="00656766"/>
    <w:rsid w:val="00656A7B"/>
    <w:rsid w:val="00657052"/>
    <w:rsid w:val="0065714C"/>
    <w:rsid w:val="006572E2"/>
    <w:rsid w:val="006573F4"/>
    <w:rsid w:val="0065779D"/>
    <w:rsid w:val="006579A0"/>
    <w:rsid w:val="00657AD0"/>
    <w:rsid w:val="00657AEC"/>
    <w:rsid w:val="0066007C"/>
    <w:rsid w:val="00660381"/>
    <w:rsid w:val="006607D2"/>
    <w:rsid w:val="00660957"/>
    <w:rsid w:val="00660AF0"/>
    <w:rsid w:val="00660BFC"/>
    <w:rsid w:val="00660CAB"/>
    <w:rsid w:val="0066124D"/>
    <w:rsid w:val="006618E7"/>
    <w:rsid w:val="00661E1F"/>
    <w:rsid w:val="00661E96"/>
    <w:rsid w:val="006621CD"/>
    <w:rsid w:val="00662226"/>
    <w:rsid w:val="00662ABF"/>
    <w:rsid w:val="00662BD2"/>
    <w:rsid w:val="00662BF2"/>
    <w:rsid w:val="00662F69"/>
    <w:rsid w:val="006637B8"/>
    <w:rsid w:val="00663A56"/>
    <w:rsid w:val="00663A9C"/>
    <w:rsid w:val="00663AAD"/>
    <w:rsid w:val="00663E58"/>
    <w:rsid w:val="006653F6"/>
    <w:rsid w:val="00665CD7"/>
    <w:rsid w:val="00665E83"/>
    <w:rsid w:val="00665FC9"/>
    <w:rsid w:val="00665FF2"/>
    <w:rsid w:val="00666761"/>
    <w:rsid w:val="0066695D"/>
    <w:rsid w:val="00666FB8"/>
    <w:rsid w:val="00667266"/>
    <w:rsid w:val="00667969"/>
    <w:rsid w:val="00667C53"/>
    <w:rsid w:val="00667F19"/>
    <w:rsid w:val="00670519"/>
    <w:rsid w:val="0067093C"/>
    <w:rsid w:val="00670AA6"/>
    <w:rsid w:val="00671783"/>
    <w:rsid w:val="00671B8E"/>
    <w:rsid w:val="00671C11"/>
    <w:rsid w:val="00671ED4"/>
    <w:rsid w:val="006725CD"/>
    <w:rsid w:val="00672A53"/>
    <w:rsid w:val="00672ABF"/>
    <w:rsid w:val="00672CA3"/>
    <w:rsid w:val="0067324A"/>
    <w:rsid w:val="00673794"/>
    <w:rsid w:val="006738CF"/>
    <w:rsid w:val="0067394F"/>
    <w:rsid w:val="00674308"/>
    <w:rsid w:val="00674607"/>
    <w:rsid w:val="006746BD"/>
    <w:rsid w:val="0067505B"/>
    <w:rsid w:val="0067528C"/>
    <w:rsid w:val="006755B1"/>
    <w:rsid w:val="0067565B"/>
    <w:rsid w:val="0067576C"/>
    <w:rsid w:val="00676A99"/>
    <w:rsid w:val="00676E99"/>
    <w:rsid w:val="006771A7"/>
    <w:rsid w:val="00677685"/>
    <w:rsid w:val="00677B86"/>
    <w:rsid w:val="00677EB7"/>
    <w:rsid w:val="00677F84"/>
    <w:rsid w:val="006800ED"/>
    <w:rsid w:val="00680251"/>
    <w:rsid w:val="00680614"/>
    <w:rsid w:val="00680824"/>
    <w:rsid w:val="00680AD1"/>
    <w:rsid w:val="00680F3C"/>
    <w:rsid w:val="00680FDA"/>
    <w:rsid w:val="00681024"/>
    <w:rsid w:val="00681096"/>
    <w:rsid w:val="006811B1"/>
    <w:rsid w:val="00681261"/>
    <w:rsid w:val="0068133A"/>
    <w:rsid w:val="006815E7"/>
    <w:rsid w:val="00681916"/>
    <w:rsid w:val="006819F0"/>
    <w:rsid w:val="00681A8E"/>
    <w:rsid w:val="00681DB7"/>
    <w:rsid w:val="00682667"/>
    <w:rsid w:val="0068290C"/>
    <w:rsid w:val="00683011"/>
    <w:rsid w:val="0068325D"/>
    <w:rsid w:val="0068348F"/>
    <w:rsid w:val="00683833"/>
    <w:rsid w:val="00683C1B"/>
    <w:rsid w:val="00684093"/>
    <w:rsid w:val="0068414F"/>
    <w:rsid w:val="0068423B"/>
    <w:rsid w:val="00684354"/>
    <w:rsid w:val="00684A6C"/>
    <w:rsid w:val="00684B02"/>
    <w:rsid w:val="00685144"/>
    <w:rsid w:val="00685190"/>
    <w:rsid w:val="006854FC"/>
    <w:rsid w:val="0068576A"/>
    <w:rsid w:val="00685BF6"/>
    <w:rsid w:val="00685BFF"/>
    <w:rsid w:val="00685F07"/>
    <w:rsid w:val="00685F57"/>
    <w:rsid w:val="00686081"/>
    <w:rsid w:val="00686320"/>
    <w:rsid w:val="00686C49"/>
    <w:rsid w:val="00686EF6"/>
    <w:rsid w:val="00686F9A"/>
    <w:rsid w:val="00687299"/>
    <w:rsid w:val="00687311"/>
    <w:rsid w:val="006875EB"/>
    <w:rsid w:val="00687610"/>
    <w:rsid w:val="0068771C"/>
    <w:rsid w:val="006877C6"/>
    <w:rsid w:val="00687C22"/>
    <w:rsid w:val="00690294"/>
    <w:rsid w:val="0069063B"/>
    <w:rsid w:val="00690CC1"/>
    <w:rsid w:val="00690E02"/>
    <w:rsid w:val="00691E09"/>
    <w:rsid w:val="00691E6E"/>
    <w:rsid w:val="00692025"/>
    <w:rsid w:val="006923F5"/>
    <w:rsid w:val="00692564"/>
    <w:rsid w:val="006928DC"/>
    <w:rsid w:val="00692CC7"/>
    <w:rsid w:val="0069348E"/>
    <w:rsid w:val="006934AF"/>
    <w:rsid w:val="006934EC"/>
    <w:rsid w:val="00693898"/>
    <w:rsid w:val="00693DFB"/>
    <w:rsid w:val="00693F42"/>
    <w:rsid w:val="00693F43"/>
    <w:rsid w:val="00694189"/>
    <w:rsid w:val="0069432F"/>
    <w:rsid w:val="0069446A"/>
    <w:rsid w:val="006944B6"/>
    <w:rsid w:val="00694634"/>
    <w:rsid w:val="00694890"/>
    <w:rsid w:val="00694891"/>
    <w:rsid w:val="00694C8C"/>
    <w:rsid w:val="00696152"/>
    <w:rsid w:val="00696188"/>
    <w:rsid w:val="00696211"/>
    <w:rsid w:val="00696332"/>
    <w:rsid w:val="00696A91"/>
    <w:rsid w:val="0069713D"/>
    <w:rsid w:val="00697206"/>
    <w:rsid w:val="00697452"/>
    <w:rsid w:val="0069780F"/>
    <w:rsid w:val="00697ADF"/>
    <w:rsid w:val="00697D97"/>
    <w:rsid w:val="00697E67"/>
    <w:rsid w:val="006A05DB"/>
    <w:rsid w:val="006A0CE8"/>
    <w:rsid w:val="006A156D"/>
    <w:rsid w:val="006A18C2"/>
    <w:rsid w:val="006A1B02"/>
    <w:rsid w:val="006A1CA5"/>
    <w:rsid w:val="006A1CBE"/>
    <w:rsid w:val="006A1E7D"/>
    <w:rsid w:val="006A1EDC"/>
    <w:rsid w:val="006A1F7E"/>
    <w:rsid w:val="006A1FCB"/>
    <w:rsid w:val="006A2358"/>
    <w:rsid w:val="006A29A0"/>
    <w:rsid w:val="006A2B3E"/>
    <w:rsid w:val="006A346D"/>
    <w:rsid w:val="006A3477"/>
    <w:rsid w:val="006A34A4"/>
    <w:rsid w:val="006A36BA"/>
    <w:rsid w:val="006A3736"/>
    <w:rsid w:val="006A37B3"/>
    <w:rsid w:val="006A397A"/>
    <w:rsid w:val="006A40B3"/>
    <w:rsid w:val="006A432A"/>
    <w:rsid w:val="006A46F0"/>
    <w:rsid w:val="006A473D"/>
    <w:rsid w:val="006A4AC7"/>
    <w:rsid w:val="006A4E0C"/>
    <w:rsid w:val="006A4F17"/>
    <w:rsid w:val="006A4F23"/>
    <w:rsid w:val="006A5418"/>
    <w:rsid w:val="006A5600"/>
    <w:rsid w:val="006A5971"/>
    <w:rsid w:val="006A5A9B"/>
    <w:rsid w:val="006A65B0"/>
    <w:rsid w:val="006A66AE"/>
    <w:rsid w:val="006A67AB"/>
    <w:rsid w:val="006A6EE6"/>
    <w:rsid w:val="006A748B"/>
    <w:rsid w:val="006A76E5"/>
    <w:rsid w:val="006A7DF9"/>
    <w:rsid w:val="006A7FB1"/>
    <w:rsid w:val="006B0788"/>
    <w:rsid w:val="006B086D"/>
    <w:rsid w:val="006B0B33"/>
    <w:rsid w:val="006B1767"/>
    <w:rsid w:val="006B1862"/>
    <w:rsid w:val="006B1A74"/>
    <w:rsid w:val="006B1F64"/>
    <w:rsid w:val="006B1F7C"/>
    <w:rsid w:val="006B27D5"/>
    <w:rsid w:val="006B28D5"/>
    <w:rsid w:val="006B29DD"/>
    <w:rsid w:val="006B2C91"/>
    <w:rsid w:val="006B2E4D"/>
    <w:rsid w:val="006B2F7C"/>
    <w:rsid w:val="006B3012"/>
    <w:rsid w:val="006B3266"/>
    <w:rsid w:val="006B3980"/>
    <w:rsid w:val="006B3AF9"/>
    <w:rsid w:val="006B439C"/>
    <w:rsid w:val="006B48C8"/>
    <w:rsid w:val="006B4DF7"/>
    <w:rsid w:val="006B5A85"/>
    <w:rsid w:val="006B5EB1"/>
    <w:rsid w:val="006B6262"/>
    <w:rsid w:val="006B663E"/>
    <w:rsid w:val="006B67AE"/>
    <w:rsid w:val="006B685C"/>
    <w:rsid w:val="006B6B38"/>
    <w:rsid w:val="006B6D10"/>
    <w:rsid w:val="006B6F66"/>
    <w:rsid w:val="006B73E0"/>
    <w:rsid w:val="006B74D1"/>
    <w:rsid w:val="006B7CBB"/>
    <w:rsid w:val="006C04FA"/>
    <w:rsid w:val="006C0E3F"/>
    <w:rsid w:val="006C1644"/>
    <w:rsid w:val="006C18CD"/>
    <w:rsid w:val="006C190F"/>
    <w:rsid w:val="006C1F46"/>
    <w:rsid w:val="006C20ED"/>
    <w:rsid w:val="006C23EB"/>
    <w:rsid w:val="006C240C"/>
    <w:rsid w:val="006C27AC"/>
    <w:rsid w:val="006C296F"/>
    <w:rsid w:val="006C2A6A"/>
    <w:rsid w:val="006C2BF4"/>
    <w:rsid w:val="006C3132"/>
    <w:rsid w:val="006C32A9"/>
    <w:rsid w:val="006C3CA7"/>
    <w:rsid w:val="006C4161"/>
    <w:rsid w:val="006C45D7"/>
    <w:rsid w:val="006C48FB"/>
    <w:rsid w:val="006C4BCA"/>
    <w:rsid w:val="006C4D82"/>
    <w:rsid w:val="006C5334"/>
    <w:rsid w:val="006C5741"/>
    <w:rsid w:val="006C5FF3"/>
    <w:rsid w:val="006C67F0"/>
    <w:rsid w:val="006C6DE6"/>
    <w:rsid w:val="006C74A5"/>
    <w:rsid w:val="006C7607"/>
    <w:rsid w:val="006C7676"/>
    <w:rsid w:val="006C7785"/>
    <w:rsid w:val="006C795D"/>
    <w:rsid w:val="006C7A0C"/>
    <w:rsid w:val="006C7B79"/>
    <w:rsid w:val="006C7C3A"/>
    <w:rsid w:val="006D1210"/>
    <w:rsid w:val="006D1234"/>
    <w:rsid w:val="006D189B"/>
    <w:rsid w:val="006D1A54"/>
    <w:rsid w:val="006D2150"/>
    <w:rsid w:val="006D2162"/>
    <w:rsid w:val="006D2314"/>
    <w:rsid w:val="006D2803"/>
    <w:rsid w:val="006D37D8"/>
    <w:rsid w:val="006D391A"/>
    <w:rsid w:val="006D3E99"/>
    <w:rsid w:val="006D3F32"/>
    <w:rsid w:val="006D4917"/>
    <w:rsid w:val="006D4C44"/>
    <w:rsid w:val="006D4D4C"/>
    <w:rsid w:val="006D4FAF"/>
    <w:rsid w:val="006D60C3"/>
    <w:rsid w:val="006D65D5"/>
    <w:rsid w:val="006D688B"/>
    <w:rsid w:val="006D6C75"/>
    <w:rsid w:val="006D70B2"/>
    <w:rsid w:val="006D744D"/>
    <w:rsid w:val="006D74C2"/>
    <w:rsid w:val="006D7CA2"/>
    <w:rsid w:val="006D7E7A"/>
    <w:rsid w:val="006E00E5"/>
    <w:rsid w:val="006E02E5"/>
    <w:rsid w:val="006E05D4"/>
    <w:rsid w:val="006E0C3C"/>
    <w:rsid w:val="006E1003"/>
    <w:rsid w:val="006E1522"/>
    <w:rsid w:val="006E15AE"/>
    <w:rsid w:val="006E1810"/>
    <w:rsid w:val="006E1BB0"/>
    <w:rsid w:val="006E210A"/>
    <w:rsid w:val="006E21C6"/>
    <w:rsid w:val="006E2530"/>
    <w:rsid w:val="006E265B"/>
    <w:rsid w:val="006E26EE"/>
    <w:rsid w:val="006E276E"/>
    <w:rsid w:val="006E30A6"/>
    <w:rsid w:val="006E30F4"/>
    <w:rsid w:val="006E30F5"/>
    <w:rsid w:val="006E353F"/>
    <w:rsid w:val="006E3698"/>
    <w:rsid w:val="006E3741"/>
    <w:rsid w:val="006E3A2B"/>
    <w:rsid w:val="006E414C"/>
    <w:rsid w:val="006E41F0"/>
    <w:rsid w:val="006E4294"/>
    <w:rsid w:val="006E4376"/>
    <w:rsid w:val="006E4418"/>
    <w:rsid w:val="006E4811"/>
    <w:rsid w:val="006E4BE6"/>
    <w:rsid w:val="006E5073"/>
    <w:rsid w:val="006E532C"/>
    <w:rsid w:val="006E5F4E"/>
    <w:rsid w:val="006E6078"/>
    <w:rsid w:val="006E697A"/>
    <w:rsid w:val="006E6A3C"/>
    <w:rsid w:val="006E6DA4"/>
    <w:rsid w:val="006E6E75"/>
    <w:rsid w:val="006E7155"/>
    <w:rsid w:val="006E7213"/>
    <w:rsid w:val="006E721A"/>
    <w:rsid w:val="006E731C"/>
    <w:rsid w:val="006E75B9"/>
    <w:rsid w:val="006E75FC"/>
    <w:rsid w:val="006E7999"/>
    <w:rsid w:val="006E79E6"/>
    <w:rsid w:val="006E7BE6"/>
    <w:rsid w:val="006E7E55"/>
    <w:rsid w:val="006E7FA5"/>
    <w:rsid w:val="006F1027"/>
    <w:rsid w:val="006F1171"/>
    <w:rsid w:val="006F1266"/>
    <w:rsid w:val="006F129F"/>
    <w:rsid w:val="006F12C4"/>
    <w:rsid w:val="006F1794"/>
    <w:rsid w:val="006F1845"/>
    <w:rsid w:val="006F241F"/>
    <w:rsid w:val="006F2527"/>
    <w:rsid w:val="006F2622"/>
    <w:rsid w:val="006F268D"/>
    <w:rsid w:val="006F317C"/>
    <w:rsid w:val="006F3A88"/>
    <w:rsid w:val="006F3AFD"/>
    <w:rsid w:val="006F3E96"/>
    <w:rsid w:val="006F4397"/>
    <w:rsid w:val="006F4729"/>
    <w:rsid w:val="006F4788"/>
    <w:rsid w:val="006F4B42"/>
    <w:rsid w:val="006F4B67"/>
    <w:rsid w:val="006F4FC9"/>
    <w:rsid w:val="006F525A"/>
    <w:rsid w:val="006F528E"/>
    <w:rsid w:val="006F5590"/>
    <w:rsid w:val="006F5A36"/>
    <w:rsid w:val="006F5D45"/>
    <w:rsid w:val="006F6122"/>
    <w:rsid w:val="006F634B"/>
    <w:rsid w:val="006F64D3"/>
    <w:rsid w:val="006F66FF"/>
    <w:rsid w:val="006F68EF"/>
    <w:rsid w:val="006F6A98"/>
    <w:rsid w:val="006F74A9"/>
    <w:rsid w:val="0070042D"/>
    <w:rsid w:val="007004AA"/>
    <w:rsid w:val="0070057A"/>
    <w:rsid w:val="00700924"/>
    <w:rsid w:val="00701056"/>
    <w:rsid w:val="007011A8"/>
    <w:rsid w:val="0070151D"/>
    <w:rsid w:val="00701A55"/>
    <w:rsid w:val="00701B00"/>
    <w:rsid w:val="0070209A"/>
    <w:rsid w:val="007022C5"/>
    <w:rsid w:val="0070261C"/>
    <w:rsid w:val="007026E8"/>
    <w:rsid w:val="00702760"/>
    <w:rsid w:val="007028C6"/>
    <w:rsid w:val="007035E5"/>
    <w:rsid w:val="00703643"/>
    <w:rsid w:val="00703F19"/>
    <w:rsid w:val="00704962"/>
    <w:rsid w:val="00704C2D"/>
    <w:rsid w:val="00704D5C"/>
    <w:rsid w:val="00704E7A"/>
    <w:rsid w:val="00704EA5"/>
    <w:rsid w:val="00705220"/>
    <w:rsid w:val="0070524A"/>
    <w:rsid w:val="00705271"/>
    <w:rsid w:val="007052E4"/>
    <w:rsid w:val="00705602"/>
    <w:rsid w:val="00705AFC"/>
    <w:rsid w:val="00705D0E"/>
    <w:rsid w:val="00705D6F"/>
    <w:rsid w:val="00705E9A"/>
    <w:rsid w:val="00705EDE"/>
    <w:rsid w:val="007061BA"/>
    <w:rsid w:val="007065F6"/>
    <w:rsid w:val="0070680D"/>
    <w:rsid w:val="00707FC3"/>
    <w:rsid w:val="00710291"/>
    <w:rsid w:val="007102D2"/>
    <w:rsid w:val="00710B42"/>
    <w:rsid w:val="007112CE"/>
    <w:rsid w:val="007113CD"/>
    <w:rsid w:val="00711771"/>
    <w:rsid w:val="007119E5"/>
    <w:rsid w:val="00711C99"/>
    <w:rsid w:val="00711DFB"/>
    <w:rsid w:val="00711E03"/>
    <w:rsid w:val="00711EE6"/>
    <w:rsid w:val="0071230D"/>
    <w:rsid w:val="00712981"/>
    <w:rsid w:val="00713057"/>
    <w:rsid w:val="007132B9"/>
    <w:rsid w:val="007139E1"/>
    <w:rsid w:val="00713DEF"/>
    <w:rsid w:val="00714151"/>
    <w:rsid w:val="00714437"/>
    <w:rsid w:val="00714738"/>
    <w:rsid w:val="00714B61"/>
    <w:rsid w:val="00714C9B"/>
    <w:rsid w:val="00714F8E"/>
    <w:rsid w:val="00715082"/>
    <w:rsid w:val="00715186"/>
    <w:rsid w:val="00715270"/>
    <w:rsid w:val="007152E0"/>
    <w:rsid w:val="00715820"/>
    <w:rsid w:val="00715EB3"/>
    <w:rsid w:val="00715F25"/>
    <w:rsid w:val="00715F6B"/>
    <w:rsid w:val="00716A03"/>
    <w:rsid w:val="00716B65"/>
    <w:rsid w:val="00716B8F"/>
    <w:rsid w:val="00717D5A"/>
    <w:rsid w:val="00717E19"/>
    <w:rsid w:val="0072012E"/>
    <w:rsid w:val="007203AD"/>
    <w:rsid w:val="007205B7"/>
    <w:rsid w:val="00720661"/>
    <w:rsid w:val="0072078E"/>
    <w:rsid w:val="007207D4"/>
    <w:rsid w:val="00720AA4"/>
    <w:rsid w:val="00720D8D"/>
    <w:rsid w:val="0072109F"/>
    <w:rsid w:val="00721448"/>
    <w:rsid w:val="00721450"/>
    <w:rsid w:val="007214C1"/>
    <w:rsid w:val="00721623"/>
    <w:rsid w:val="00721F9E"/>
    <w:rsid w:val="0072243D"/>
    <w:rsid w:val="00722DF0"/>
    <w:rsid w:val="00723330"/>
    <w:rsid w:val="00723462"/>
    <w:rsid w:val="007234EA"/>
    <w:rsid w:val="007235D7"/>
    <w:rsid w:val="007236A9"/>
    <w:rsid w:val="007236FE"/>
    <w:rsid w:val="00723734"/>
    <w:rsid w:val="0072376F"/>
    <w:rsid w:val="00723C3D"/>
    <w:rsid w:val="00723D80"/>
    <w:rsid w:val="00724276"/>
    <w:rsid w:val="00724AAB"/>
    <w:rsid w:val="00724B74"/>
    <w:rsid w:val="00724E3A"/>
    <w:rsid w:val="0072568E"/>
    <w:rsid w:val="00725889"/>
    <w:rsid w:val="00725B43"/>
    <w:rsid w:val="00725E73"/>
    <w:rsid w:val="00725FBB"/>
    <w:rsid w:val="007261B2"/>
    <w:rsid w:val="00726626"/>
    <w:rsid w:val="00726847"/>
    <w:rsid w:val="0072696E"/>
    <w:rsid w:val="007269F1"/>
    <w:rsid w:val="00726A1C"/>
    <w:rsid w:val="00726AC4"/>
    <w:rsid w:val="00726AD9"/>
    <w:rsid w:val="00726C6B"/>
    <w:rsid w:val="00727109"/>
    <w:rsid w:val="007271B6"/>
    <w:rsid w:val="00727822"/>
    <w:rsid w:val="007279BC"/>
    <w:rsid w:val="00727BF4"/>
    <w:rsid w:val="00727F43"/>
    <w:rsid w:val="00730479"/>
    <w:rsid w:val="00730A0F"/>
    <w:rsid w:val="00730B9F"/>
    <w:rsid w:val="007311CA"/>
    <w:rsid w:val="00731A6E"/>
    <w:rsid w:val="00731CE0"/>
    <w:rsid w:val="00731D4D"/>
    <w:rsid w:val="00731DCA"/>
    <w:rsid w:val="00731DDD"/>
    <w:rsid w:val="00732107"/>
    <w:rsid w:val="00732481"/>
    <w:rsid w:val="00732C42"/>
    <w:rsid w:val="00733857"/>
    <w:rsid w:val="00733A27"/>
    <w:rsid w:val="00733A47"/>
    <w:rsid w:val="00733A8E"/>
    <w:rsid w:val="00733E6C"/>
    <w:rsid w:val="007340B3"/>
    <w:rsid w:val="007340C2"/>
    <w:rsid w:val="0073444D"/>
    <w:rsid w:val="00734651"/>
    <w:rsid w:val="007346C3"/>
    <w:rsid w:val="00734EA4"/>
    <w:rsid w:val="00734F62"/>
    <w:rsid w:val="007351EB"/>
    <w:rsid w:val="00735A41"/>
    <w:rsid w:val="00735AA1"/>
    <w:rsid w:val="00735AC2"/>
    <w:rsid w:val="00735C27"/>
    <w:rsid w:val="007363C5"/>
    <w:rsid w:val="0073669B"/>
    <w:rsid w:val="00736ECE"/>
    <w:rsid w:val="00737241"/>
    <w:rsid w:val="007374B0"/>
    <w:rsid w:val="00737817"/>
    <w:rsid w:val="00737F75"/>
    <w:rsid w:val="007402E9"/>
    <w:rsid w:val="00740588"/>
    <w:rsid w:val="00740A72"/>
    <w:rsid w:val="00740B81"/>
    <w:rsid w:val="00740C28"/>
    <w:rsid w:val="00740D13"/>
    <w:rsid w:val="00740D26"/>
    <w:rsid w:val="007411E5"/>
    <w:rsid w:val="007415A5"/>
    <w:rsid w:val="00741A68"/>
    <w:rsid w:val="00742058"/>
    <w:rsid w:val="00742163"/>
    <w:rsid w:val="00742532"/>
    <w:rsid w:val="00742FC3"/>
    <w:rsid w:val="007433C5"/>
    <w:rsid w:val="00743935"/>
    <w:rsid w:val="00743CBA"/>
    <w:rsid w:val="00744111"/>
    <w:rsid w:val="00744282"/>
    <w:rsid w:val="007443E1"/>
    <w:rsid w:val="00744707"/>
    <w:rsid w:val="007447C4"/>
    <w:rsid w:val="00744AE0"/>
    <w:rsid w:val="00744C67"/>
    <w:rsid w:val="00745233"/>
    <w:rsid w:val="00745359"/>
    <w:rsid w:val="007453F3"/>
    <w:rsid w:val="00745AC0"/>
    <w:rsid w:val="00745DB8"/>
    <w:rsid w:val="00746182"/>
    <w:rsid w:val="0074651D"/>
    <w:rsid w:val="00746F29"/>
    <w:rsid w:val="00746F4C"/>
    <w:rsid w:val="00747054"/>
    <w:rsid w:val="00747256"/>
    <w:rsid w:val="00747291"/>
    <w:rsid w:val="00747726"/>
    <w:rsid w:val="0074790C"/>
    <w:rsid w:val="00747C11"/>
    <w:rsid w:val="00747C45"/>
    <w:rsid w:val="00747D71"/>
    <w:rsid w:val="00750942"/>
    <w:rsid w:val="00750AAB"/>
    <w:rsid w:val="00750CFF"/>
    <w:rsid w:val="00750EC2"/>
    <w:rsid w:val="00750FFE"/>
    <w:rsid w:val="007511B6"/>
    <w:rsid w:val="00751595"/>
    <w:rsid w:val="00751B8E"/>
    <w:rsid w:val="00751F44"/>
    <w:rsid w:val="007520B6"/>
    <w:rsid w:val="00752314"/>
    <w:rsid w:val="0075239C"/>
    <w:rsid w:val="007523E3"/>
    <w:rsid w:val="00752417"/>
    <w:rsid w:val="00752A9A"/>
    <w:rsid w:val="007532D5"/>
    <w:rsid w:val="007534F2"/>
    <w:rsid w:val="007537B2"/>
    <w:rsid w:val="007537D3"/>
    <w:rsid w:val="0075399C"/>
    <w:rsid w:val="00753BF3"/>
    <w:rsid w:val="0075400D"/>
    <w:rsid w:val="0075406C"/>
    <w:rsid w:val="00754157"/>
    <w:rsid w:val="00754195"/>
    <w:rsid w:val="0075471C"/>
    <w:rsid w:val="00754CEA"/>
    <w:rsid w:val="007554DE"/>
    <w:rsid w:val="00755659"/>
    <w:rsid w:val="00755A2C"/>
    <w:rsid w:val="0075665E"/>
    <w:rsid w:val="00756EFA"/>
    <w:rsid w:val="00756F5A"/>
    <w:rsid w:val="0075703E"/>
    <w:rsid w:val="007571F2"/>
    <w:rsid w:val="0075727D"/>
    <w:rsid w:val="0075729A"/>
    <w:rsid w:val="007573E3"/>
    <w:rsid w:val="0075778C"/>
    <w:rsid w:val="007578B1"/>
    <w:rsid w:val="00757A55"/>
    <w:rsid w:val="00757DDB"/>
    <w:rsid w:val="007600BA"/>
    <w:rsid w:val="0076019A"/>
    <w:rsid w:val="00760494"/>
    <w:rsid w:val="0076055D"/>
    <w:rsid w:val="00760D20"/>
    <w:rsid w:val="00760FAC"/>
    <w:rsid w:val="00761303"/>
    <w:rsid w:val="0076133D"/>
    <w:rsid w:val="00761981"/>
    <w:rsid w:val="00761C4C"/>
    <w:rsid w:val="00761D8D"/>
    <w:rsid w:val="00761E3C"/>
    <w:rsid w:val="00762026"/>
    <w:rsid w:val="00762A59"/>
    <w:rsid w:val="00762B7F"/>
    <w:rsid w:val="00762CDD"/>
    <w:rsid w:val="0076310F"/>
    <w:rsid w:val="007632E7"/>
    <w:rsid w:val="0076368B"/>
    <w:rsid w:val="00763A16"/>
    <w:rsid w:val="00763D3C"/>
    <w:rsid w:val="00763F23"/>
    <w:rsid w:val="007642BE"/>
    <w:rsid w:val="00764511"/>
    <w:rsid w:val="00764E44"/>
    <w:rsid w:val="007652C9"/>
    <w:rsid w:val="00765539"/>
    <w:rsid w:val="00765F73"/>
    <w:rsid w:val="00766394"/>
    <w:rsid w:val="007663E4"/>
    <w:rsid w:val="00766403"/>
    <w:rsid w:val="0076652E"/>
    <w:rsid w:val="007668F5"/>
    <w:rsid w:val="00766C2D"/>
    <w:rsid w:val="00766D14"/>
    <w:rsid w:val="00766D55"/>
    <w:rsid w:val="007678E3"/>
    <w:rsid w:val="00770038"/>
    <w:rsid w:val="00770061"/>
    <w:rsid w:val="007701DA"/>
    <w:rsid w:val="00770C35"/>
    <w:rsid w:val="0077103D"/>
    <w:rsid w:val="00771221"/>
    <w:rsid w:val="0077159D"/>
    <w:rsid w:val="0077173F"/>
    <w:rsid w:val="0077186D"/>
    <w:rsid w:val="00771A3F"/>
    <w:rsid w:val="00771B1E"/>
    <w:rsid w:val="00772007"/>
    <w:rsid w:val="0077216E"/>
    <w:rsid w:val="007733E9"/>
    <w:rsid w:val="00773415"/>
    <w:rsid w:val="00773581"/>
    <w:rsid w:val="007739D5"/>
    <w:rsid w:val="00774031"/>
    <w:rsid w:val="0077404E"/>
    <w:rsid w:val="00774161"/>
    <w:rsid w:val="00774301"/>
    <w:rsid w:val="0077474B"/>
    <w:rsid w:val="007749FD"/>
    <w:rsid w:val="00774EAA"/>
    <w:rsid w:val="007750A3"/>
    <w:rsid w:val="00775168"/>
    <w:rsid w:val="00775454"/>
    <w:rsid w:val="00775545"/>
    <w:rsid w:val="00775A60"/>
    <w:rsid w:val="00775C28"/>
    <w:rsid w:val="00776061"/>
    <w:rsid w:val="007763FA"/>
    <w:rsid w:val="00776562"/>
    <w:rsid w:val="00776564"/>
    <w:rsid w:val="00776903"/>
    <w:rsid w:val="00777012"/>
    <w:rsid w:val="007772E6"/>
    <w:rsid w:val="0077736A"/>
    <w:rsid w:val="0077737D"/>
    <w:rsid w:val="00777419"/>
    <w:rsid w:val="00777FB2"/>
    <w:rsid w:val="00780852"/>
    <w:rsid w:val="00780A16"/>
    <w:rsid w:val="00780D24"/>
    <w:rsid w:val="00780E19"/>
    <w:rsid w:val="007810F9"/>
    <w:rsid w:val="007811DD"/>
    <w:rsid w:val="0078149D"/>
    <w:rsid w:val="0078159A"/>
    <w:rsid w:val="0078175F"/>
    <w:rsid w:val="007817C5"/>
    <w:rsid w:val="00781A0E"/>
    <w:rsid w:val="00781C30"/>
    <w:rsid w:val="007824B0"/>
    <w:rsid w:val="00782500"/>
    <w:rsid w:val="00782557"/>
    <w:rsid w:val="007826E5"/>
    <w:rsid w:val="00782726"/>
    <w:rsid w:val="007828B0"/>
    <w:rsid w:val="00782B37"/>
    <w:rsid w:val="00782B87"/>
    <w:rsid w:val="00782DA0"/>
    <w:rsid w:val="0078330B"/>
    <w:rsid w:val="007833C5"/>
    <w:rsid w:val="00783482"/>
    <w:rsid w:val="0078370D"/>
    <w:rsid w:val="007849A7"/>
    <w:rsid w:val="00784C21"/>
    <w:rsid w:val="007853FF"/>
    <w:rsid w:val="00785846"/>
    <w:rsid w:val="007858A2"/>
    <w:rsid w:val="00785E01"/>
    <w:rsid w:val="00785EA1"/>
    <w:rsid w:val="007860F2"/>
    <w:rsid w:val="007864AB"/>
    <w:rsid w:val="00786A52"/>
    <w:rsid w:val="00786F80"/>
    <w:rsid w:val="00787855"/>
    <w:rsid w:val="00787985"/>
    <w:rsid w:val="007901BA"/>
    <w:rsid w:val="00790400"/>
    <w:rsid w:val="00790656"/>
    <w:rsid w:val="0079085B"/>
    <w:rsid w:val="00790A2D"/>
    <w:rsid w:val="007913C4"/>
    <w:rsid w:val="0079172D"/>
    <w:rsid w:val="0079178C"/>
    <w:rsid w:val="00791AA2"/>
    <w:rsid w:val="00791AD0"/>
    <w:rsid w:val="007925D8"/>
    <w:rsid w:val="007925E5"/>
    <w:rsid w:val="00792661"/>
    <w:rsid w:val="007926E9"/>
    <w:rsid w:val="00792799"/>
    <w:rsid w:val="00792FCF"/>
    <w:rsid w:val="00793628"/>
    <w:rsid w:val="00793E59"/>
    <w:rsid w:val="00793F13"/>
    <w:rsid w:val="00794589"/>
    <w:rsid w:val="00795919"/>
    <w:rsid w:val="00795C66"/>
    <w:rsid w:val="00795EC5"/>
    <w:rsid w:val="00796030"/>
    <w:rsid w:val="007962CD"/>
    <w:rsid w:val="007963C2"/>
    <w:rsid w:val="00796993"/>
    <w:rsid w:val="00796E84"/>
    <w:rsid w:val="00796F13"/>
    <w:rsid w:val="00797691"/>
    <w:rsid w:val="00797A61"/>
    <w:rsid w:val="007A0246"/>
    <w:rsid w:val="007A0793"/>
    <w:rsid w:val="007A0873"/>
    <w:rsid w:val="007A0B5B"/>
    <w:rsid w:val="007A0E1E"/>
    <w:rsid w:val="007A15A2"/>
    <w:rsid w:val="007A178B"/>
    <w:rsid w:val="007A18B3"/>
    <w:rsid w:val="007A1942"/>
    <w:rsid w:val="007A1F7E"/>
    <w:rsid w:val="007A218D"/>
    <w:rsid w:val="007A21D4"/>
    <w:rsid w:val="007A27AE"/>
    <w:rsid w:val="007A38F2"/>
    <w:rsid w:val="007A3E12"/>
    <w:rsid w:val="007A3EA4"/>
    <w:rsid w:val="007A3F31"/>
    <w:rsid w:val="007A4533"/>
    <w:rsid w:val="007A55B6"/>
    <w:rsid w:val="007A569D"/>
    <w:rsid w:val="007A570B"/>
    <w:rsid w:val="007A58EE"/>
    <w:rsid w:val="007A59E1"/>
    <w:rsid w:val="007A5C5C"/>
    <w:rsid w:val="007A5F58"/>
    <w:rsid w:val="007A6364"/>
    <w:rsid w:val="007A653F"/>
    <w:rsid w:val="007A785E"/>
    <w:rsid w:val="007B0510"/>
    <w:rsid w:val="007B068B"/>
    <w:rsid w:val="007B08EC"/>
    <w:rsid w:val="007B0BE9"/>
    <w:rsid w:val="007B0EE4"/>
    <w:rsid w:val="007B10E4"/>
    <w:rsid w:val="007B138E"/>
    <w:rsid w:val="007B1471"/>
    <w:rsid w:val="007B1747"/>
    <w:rsid w:val="007B1D88"/>
    <w:rsid w:val="007B20E1"/>
    <w:rsid w:val="007B24D0"/>
    <w:rsid w:val="007B278A"/>
    <w:rsid w:val="007B27D2"/>
    <w:rsid w:val="007B2839"/>
    <w:rsid w:val="007B2BE0"/>
    <w:rsid w:val="007B3503"/>
    <w:rsid w:val="007B3AD7"/>
    <w:rsid w:val="007B406D"/>
    <w:rsid w:val="007B48C6"/>
    <w:rsid w:val="007B4AF3"/>
    <w:rsid w:val="007B5028"/>
    <w:rsid w:val="007B55F0"/>
    <w:rsid w:val="007B56BC"/>
    <w:rsid w:val="007B5977"/>
    <w:rsid w:val="007B5A3D"/>
    <w:rsid w:val="007B5B20"/>
    <w:rsid w:val="007B5DE8"/>
    <w:rsid w:val="007B7068"/>
    <w:rsid w:val="007B73D7"/>
    <w:rsid w:val="007B767B"/>
    <w:rsid w:val="007B774E"/>
    <w:rsid w:val="007B7C37"/>
    <w:rsid w:val="007B7CEB"/>
    <w:rsid w:val="007B7E36"/>
    <w:rsid w:val="007C038B"/>
    <w:rsid w:val="007C046E"/>
    <w:rsid w:val="007C0CEB"/>
    <w:rsid w:val="007C18DF"/>
    <w:rsid w:val="007C1AC6"/>
    <w:rsid w:val="007C1CBD"/>
    <w:rsid w:val="007C1F1D"/>
    <w:rsid w:val="007C2542"/>
    <w:rsid w:val="007C2600"/>
    <w:rsid w:val="007C2643"/>
    <w:rsid w:val="007C2A08"/>
    <w:rsid w:val="007C3542"/>
    <w:rsid w:val="007C3DFE"/>
    <w:rsid w:val="007C408E"/>
    <w:rsid w:val="007C4FE3"/>
    <w:rsid w:val="007C5110"/>
    <w:rsid w:val="007C5257"/>
    <w:rsid w:val="007C54D6"/>
    <w:rsid w:val="007C5ABB"/>
    <w:rsid w:val="007C5F03"/>
    <w:rsid w:val="007C6096"/>
    <w:rsid w:val="007C60A9"/>
    <w:rsid w:val="007C61E7"/>
    <w:rsid w:val="007C6267"/>
    <w:rsid w:val="007C645D"/>
    <w:rsid w:val="007C6513"/>
    <w:rsid w:val="007C6A8F"/>
    <w:rsid w:val="007C6E27"/>
    <w:rsid w:val="007C7567"/>
    <w:rsid w:val="007C7CAF"/>
    <w:rsid w:val="007D001C"/>
    <w:rsid w:val="007D0330"/>
    <w:rsid w:val="007D07AB"/>
    <w:rsid w:val="007D080D"/>
    <w:rsid w:val="007D0E16"/>
    <w:rsid w:val="007D0E95"/>
    <w:rsid w:val="007D13FF"/>
    <w:rsid w:val="007D16CE"/>
    <w:rsid w:val="007D1E11"/>
    <w:rsid w:val="007D2512"/>
    <w:rsid w:val="007D27DC"/>
    <w:rsid w:val="007D2979"/>
    <w:rsid w:val="007D29A3"/>
    <w:rsid w:val="007D2AB2"/>
    <w:rsid w:val="007D3275"/>
    <w:rsid w:val="007D3CBF"/>
    <w:rsid w:val="007D3DAA"/>
    <w:rsid w:val="007D3F02"/>
    <w:rsid w:val="007D402F"/>
    <w:rsid w:val="007D43BE"/>
    <w:rsid w:val="007D46BE"/>
    <w:rsid w:val="007D4782"/>
    <w:rsid w:val="007D4F15"/>
    <w:rsid w:val="007D4FE3"/>
    <w:rsid w:val="007D4FF6"/>
    <w:rsid w:val="007D5198"/>
    <w:rsid w:val="007D528E"/>
    <w:rsid w:val="007D52E5"/>
    <w:rsid w:val="007D594E"/>
    <w:rsid w:val="007D62D1"/>
    <w:rsid w:val="007D66C6"/>
    <w:rsid w:val="007D6B04"/>
    <w:rsid w:val="007D70B9"/>
    <w:rsid w:val="007D70E6"/>
    <w:rsid w:val="007D70E7"/>
    <w:rsid w:val="007D7109"/>
    <w:rsid w:val="007D7474"/>
    <w:rsid w:val="007D7905"/>
    <w:rsid w:val="007E03D1"/>
    <w:rsid w:val="007E0B08"/>
    <w:rsid w:val="007E1BFF"/>
    <w:rsid w:val="007E1ED2"/>
    <w:rsid w:val="007E257B"/>
    <w:rsid w:val="007E25B1"/>
    <w:rsid w:val="007E2749"/>
    <w:rsid w:val="007E2776"/>
    <w:rsid w:val="007E3471"/>
    <w:rsid w:val="007E3FAE"/>
    <w:rsid w:val="007E4422"/>
    <w:rsid w:val="007E467D"/>
    <w:rsid w:val="007E495C"/>
    <w:rsid w:val="007E4C4E"/>
    <w:rsid w:val="007E4D9B"/>
    <w:rsid w:val="007E5355"/>
    <w:rsid w:val="007E53F1"/>
    <w:rsid w:val="007E5613"/>
    <w:rsid w:val="007E59FA"/>
    <w:rsid w:val="007E5A00"/>
    <w:rsid w:val="007E5C3D"/>
    <w:rsid w:val="007E5E81"/>
    <w:rsid w:val="007E5FB3"/>
    <w:rsid w:val="007E6070"/>
    <w:rsid w:val="007E610B"/>
    <w:rsid w:val="007E6290"/>
    <w:rsid w:val="007E63A2"/>
    <w:rsid w:val="007E665B"/>
    <w:rsid w:val="007E67F5"/>
    <w:rsid w:val="007E6DBB"/>
    <w:rsid w:val="007E7119"/>
    <w:rsid w:val="007E72E3"/>
    <w:rsid w:val="007E7604"/>
    <w:rsid w:val="007E78AD"/>
    <w:rsid w:val="007E7A7C"/>
    <w:rsid w:val="007E7ABB"/>
    <w:rsid w:val="007E7C2C"/>
    <w:rsid w:val="007E7C90"/>
    <w:rsid w:val="007E7E17"/>
    <w:rsid w:val="007F0111"/>
    <w:rsid w:val="007F01DE"/>
    <w:rsid w:val="007F0869"/>
    <w:rsid w:val="007F08EE"/>
    <w:rsid w:val="007F09E6"/>
    <w:rsid w:val="007F0B18"/>
    <w:rsid w:val="007F0D1A"/>
    <w:rsid w:val="007F0ED3"/>
    <w:rsid w:val="007F14EB"/>
    <w:rsid w:val="007F18EC"/>
    <w:rsid w:val="007F1F47"/>
    <w:rsid w:val="007F223F"/>
    <w:rsid w:val="007F241C"/>
    <w:rsid w:val="007F29F1"/>
    <w:rsid w:val="007F31DE"/>
    <w:rsid w:val="007F34AE"/>
    <w:rsid w:val="007F3610"/>
    <w:rsid w:val="007F3931"/>
    <w:rsid w:val="007F3A01"/>
    <w:rsid w:val="007F3A8A"/>
    <w:rsid w:val="007F41DF"/>
    <w:rsid w:val="007F441A"/>
    <w:rsid w:val="007F4768"/>
    <w:rsid w:val="007F4E66"/>
    <w:rsid w:val="007F5624"/>
    <w:rsid w:val="007F5AAF"/>
    <w:rsid w:val="007F5C76"/>
    <w:rsid w:val="007F5DAF"/>
    <w:rsid w:val="007F5DE4"/>
    <w:rsid w:val="007F6230"/>
    <w:rsid w:val="007F66F4"/>
    <w:rsid w:val="007F6B06"/>
    <w:rsid w:val="007F6B45"/>
    <w:rsid w:val="007F6C63"/>
    <w:rsid w:val="007F753B"/>
    <w:rsid w:val="007F75A5"/>
    <w:rsid w:val="007F7FAB"/>
    <w:rsid w:val="00800479"/>
    <w:rsid w:val="008005A7"/>
    <w:rsid w:val="008005B0"/>
    <w:rsid w:val="00800C9A"/>
    <w:rsid w:val="00801CAF"/>
    <w:rsid w:val="00801D09"/>
    <w:rsid w:val="00801D24"/>
    <w:rsid w:val="00801E0B"/>
    <w:rsid w:val="00802B53"/>
    <w:rsid w:val="00802D68"/>
    <w:rsid w:val="00802F09"/>
    <w:rsid w:val="00803C86"/>
    <w:rsid w:val="008041CD"/>
    <w:rsid w:val="0080443A"/>
    <w:rsid w:val="008044DA"/>
    <w:rsid w:val="00804917"/>
    <w:rsid w:val="00804ED0"/>
    <w:rsid w:val="00805DAA"/>
    <w:rsid w:val="008066D6"/>
    <w:rsid w:val="008069AA"/>
    <w:rsid w:val="00806BF4"/>
    <w:rsid w:val="00807050"/>
    <w:rsid w:val="00807498"/>
    <w:rsid w:val="00807672"/>
    <w:rsid w:val="008076E8"/>
    <w:rsid w:val="00807B63"/>
    <w:rsid w:val="00807EDD"/>
    <w:rsid w:val="008109ED"/>
    <w:rsid w:val="00810C27"/>
    <w:rsid w:val="00810CAA"/>
    <w:rsid w:val="00810D02"/>
    <w:rsid w:val="00810E68"/>
    <w:rsid w:val="00810E6A"/>
    <w:rsid w:val="00810FF9"/>
    <w:rsid w:val="0081104E"/>
    <w:rsid w:val="00811224"/>
    <w:rsid w:val="00811554"/>
    <w:rsid w:val="00811607"/>
    <w:rsid w:val="00812481"/>
    <w:rsid w:val="0081270A"/>
    <w:rsid w:val="00812AEE"/>
    <w:rsid w:val="00812DE4"/>
    <w:rsid w:val="00812E2F"/>
    <w:rsid w:val="008132DF"/>
    <w:rsid w:val="0081368C"/>
    <w:rsid w:val="008138E3"/>
    <w:rsid w:val="00813948"/>
    <w:rsid w:val="00813BA2"/>
    <w:rsid w:val="00813D86"/>
    <w:rsid w:val="00813F47"/>
    <w:rsid w:val="00814130"/>
    <w:rsid w:val="00814831"/>
    <w:rsid w:val="0081486F"/>
    <w:rsid w:val="0081487A"/>
    <w:rsid w:val="00814CDF"/>
    <w:rsid w:val="00814E10"/>
    <w:rsid w:val="00815046"/>
    <w:rsid w:val="00815277"/>
    <w:rsid w:val="008155A7"/>
    <w:rsid w:val="00815602"/>
    <w:rsid w:val="00815684"/>
    <w:rsid w:val="008156F4"/>
    <w:rsid w:val="0081594B"/>
    <w:rsid w:val="00815A01"/>
    <w:rsid w:val="00815CB7"/>
    <w:rsid w:val="00815D93"/>
    <w:rsid w:val="00816FE5"/>
    <w:rsid w:val="00817693"/>
    <w:rsid w:val="00817D60"/>
    <w:rsid w:val="00820733"/>
    <w:rsid w:val="008209B6"/>
    <w:rsid w:val="00820AB7"/>
    <w:rsid w:val="00820D5F"/>
    <w:rsid w:val="00820DDF"/>
    <w:rsid w:val="00821049"/>
    <w:rsid w:val="0082146B"/>
    <w:rsid w:val="008215BB"/>
    <w:rsid w:val="00821616"/>
    <w:rsid w:val="008219E4"/>
    <w:rsid w:val="00821D99"/>
    <w:rsid w:val="00821DCE"/>
    <w:rsid w:val="00822764"/>
    <w:rsid w:val="008227AC"/>
    <w:rsid w:val="00823453"/>
    <w:rsid w:val="008236B1"/>
    <w:rsid w:val="00823840"/>
    <w:rsid w:val="00823945"/>
    <w:rsid w:val="00823A55"/>
    <w:rsid w:val="00823BA9"/>
    <w:rsid w:val="00823C86"/>
    <w:rsid w:val="008247FC"/>
    <w:rsid w:val="0082480B"/>
    <w:rsid w:val="00825039"/>
    <w:rsid w:val="00825D91"/>
    <w:rsid w:val="00826246"/>
    <w:rsid w:val="008262CE"/>
    <w:rsid w:val="008264E3"/>
    <w:rsid w:val="008267A6"/>
    <w:rsid w:val="0082682C"/>
    <w:rsid w:val="00826FCF"/>
    <w:rsid w:val="008272C3"/>
    <w:rsid w:val="00827385"/>
    <w:rsid w:val="008274E0"/>
    <w:rsid w:val="00827711"/>
    <w:rsid w:val="00827778"/>
    <w:rsid w:val="0082789D"/>
    <w:rsid w:val="0083029B"/>
    <w:rsid w:val="008302DA"/>
    <w:rsid w:val="008303F1"/>
    <w:rsid w:val="0083049B"/>
    <w:rsid w:val="00830660"/>
    <w:rsid w:val="00830975"/>
    <w:rsid w:val="00830BB4"/>
    <w:rsid w:val="00830BCD"/>
    <w:rsid w:val="00830ED5"/>
    <w:rsid w:val="008310A3"/>
    <w:rsid w:val="008315CC"/>
    <w:rsid w:val="00832090"/>
    <w:rsid w:val="008326B9"/>
    <w:rsid w:val="008328BB"/>
    <w:rsid w:val="00832CD5"/>
    <w:rsid w:val="00832E42"/>
    <w:rsid w:val="00832E55"/>
    <w:rsid w:val="00832F28"/>
    <w:rsid w:val="0083316A"/>
    <w:rsid w:val="008337D8"/>
    <w:rsid w:val="00833996"/>
    <w:rsid w:val="00833B8F"/>
    <w:rsid w:val="008343B1"/>
    <w:rsid w:val="00834795"/>
    <w:rsid w:val="0083484A"/>
    <w:rsid w:val="008351F0"/>
    <w:rsid w:val="0083551D"/>
    <w:rsid w:val="008358C2"/>
    <w:rsid w:val="00835DE8"/>
    <w:rsid w:val="00836406"/>
    <w:rsid w:val="00836FA7"/>
    <w:rsid w:val="00837006"/>
    <w:rsid w:val="008371EE"/>
    <w:rsid w:val="00837773"/>
    <w:rsid w:val="00837B45"/>
    <w:rsid w:val="0084052C"/>
    <w:rsid w:val="00840F34"/>
    <w:rsid w:val="00841284"/>
    <w:rsid w:val="00841516"/>
    <w:rsid w:val="008415E8"/>
    <w:rsid w:val="00841659"/>
    <w:rsid w:val="00841EDE"/>
    <w:rsid w:val="00842272"/>
    <w:rsid w:val="00842A9B"/>
    <w:rsid w:val="00842EC6"/>
    <w:rsid w:val="00842FEC"/>
    <w:rsid w:val="008430CF"/>
    <w:rsid w:val="008433B2"/>
    <w:rsid w:val="0084382E"/>
    <w:rsid w:val="008441E4"/>
    <w:rsid w:val="00844552"/>
    <w:rsid w:val="0084471F"/>
    <w:rsid w:val="0084492A"/>
    <w:rsid w:val="008449B2"/>
    <w:rsid w:val="00844C9C"/>
    <w:rsid w:val="00844E8C"/>
    <w:rsid w:val="00844F55"/>
    <w:rsid w:val="008452D8"/>
    <w:rsid w:val="00845423"/>
    <w:rsid w:val="0084635F"/>
    <w:rsid w:val="0084658E"/>
    <w:rsid w:val="008466E3"/>
    <w:rsid w:val="008468CA"/>
    <w:rsid w:val="00846FE1"/>
    <w:rsid w:val="00847190"/>
    <w:rsid w:val="00847280"/>
    <w:rsid w:val="008472B6"/>
    <w:rsid w:val="00847352"/>
    <w:rsid w:val="00847C6B"/>
    <w:rsid w:val="00847F1A"/>
    <w:rsid w:val="00847FBB"/>
    <w:rsid w:val="00850053"/>
    <w:rsid w:val="00850359"/>
    <w:rsid w:val="008506F7"/>
    <w:rsid w:val="00850AD3"/>
    <w:rsid w:val="00850F04"/>
    <w:rsid w:val="00851095"/>
    <w:rsid w:val="008513A6"/>
    <w:rsid w:val="0085199B"/>
    <w:rsid w:val="00851AA7"/>
    <w:rsid w:val="00851D5B"/>
    <w:rsid w:val="00852912"/>
    <w:rsid w:val="00852C5A"/>
    <w:rsid w:val="00852D61"/>
    <w:rsid w:val="00852DB3"/>
    <w:rsid w:val="008535FE"/>
    <w:rsid w:val="00853981"/>
    <w:rsid w:val="00853F58"/>
    <w:rsid w:val="00853FC8"/>
    <w:rsid w:val="00854663"/>
    <w:rsid w:val="00854AD8"/>
    <w:rsid w:val="00855168"/>
    <w:rsid w:val="0085557B"/>
    <w:rsid w:val="008556CF"/>
    <w:rsid w:val="00855CCF"/>
    <w:rsid w:val="00855F23"/>
    <w:rsid w:val="008562ED"/>
    <w:rsid w:val="00856509"/>
    <w:rsid w:val="00856A37"/>
    <w:rsid w:val="00856BC5"/>
    <w:rsid w:val="00856DE3"/>
    <w:rsid w:val="00856EF0"/>
    <w:rsid w:val="00857096"/>
    <w:rsid w:val="00857112"/>
    <w:rsid w:val="008576CB"/>
    <w:rsid w:val="00857C07"/>
    <w:rsid w:val="00857D9E"/>
    <w:rsid w:val="00857EA2"/>
    <w:rsid w:val="008601ED"/>
    <w:rsid w:val="0086074A"/>
    <w:rsid w:val="0086096D"/>
    <w:rsid w:val="0086097D"/>
    <w:rsid w:val="00860FF3"/>
    <w:rsid w:val="00861A60"/>
    <w:rsid w:val="00861BC2"/>
    <w:rsid w:val="008624D7"/>
    <w:rsid w:val="00862772"/>
    <w:rsid w:val="00862908"/>
    <w:rsid w:val="00862920"/>
    <w:rsid w:val="00862945"/>
    <w:rsid w:val="00863D57"/>
    <w:rsid w:val="00863E5A"/>
    <w:rsid w:val="00864327"/>
    <w:rsid w:val="008644E4"/>
    <w:rsid w:val="0086467A"/>
    <w:rsid w:val="00864826"/>
    <w:rsid w:val="008649C7"/>
    <w:rsid w:val="00865473"/>
    <w:rsid w:val="008656A4"/>
    <w:rsid w:val="00865AA5"/>
    <w:rsid w:val="00865BD1"/>
    <w:rsid w:val="00865CA7"/>
    <w:rsid w:val="00865DCC"/>
    <w:rsid w:val="00865FA2"/>
    <w:rsid w:val="00865FE1"/>
    <w:rsid w:val="008660F8"/>
    <w:rsid w:val="00866186"/>
    <w:rsid w:val="008663ED"/>
    <w:rsid w:val="00866B98"/>
    <w:rsid w:val="00866F18"/>
    <w:rsid w:val="008675D7"/>
    <w:rsid w:val="00867A66"/>
    <w:rsid w:val="00867FEC"/>
    <w:rsid w:val="008703CF"/>
    <w:rsid w:val="00870460"/>
    <w:rsid w:val="008704CD"/>
    <w:rsid w:val="008704E8"/>
    <w:rsid w:val="00870718"/>
    <w:rsid w:val="00870885"/>
    <w:rsid w:val="00870C80"/>
    <w:rsid w:val="00870DEF"/>
    <w:rsid w:val="00871201"/>
    <w:rsid w:val="00871207"/>
    <w:rsid w:val="00871A52"/>
    <w:rsid w:val="00871BA8"/>
    <w:rsid w:val="00871BCC"/>
    <w:rsid w:val="00871F82"/>
    <w:rsid w:val="00872FA4"/>
    <w:rsid w:val="00873124"/>
    <w:rsid w:val="00873189"/>
    <w:rsid w:val="008734FE"/>
    <w:rsid w:val="00873E51"/>
    <w:rsid w:val="00874105"/>
    <w:rsid w:val="008742C6"/>
    <w:rsid w:val="008748ED"/>
    <w:rsid w:val="00874A2A"/>
    <w:rsid w:val="00874E1D"/>
    <w:rsid w:val="008758A6"/>
    <w:rsid w:val="0087594A"/>
    <w:rsid w:val="00875AF0"/>
    <w:rsid w:val="00875B68"/>
    <w:rsid w:val="00875E88"/>
    <w:rsid w:val="00875EC3"/>
    <w:rsid w:val="00875F33"/>
    <w:rsid w:val="00876182"/>
    <w:rsid w:val="0087655D"/>
    <w:rsid w:val="0087676C"/>
    <w:rsid w:val="00876847"/>
    <w:rsid w:val="00876E5B"/>
    <w:rsid w:val="008771F9"/>
    <w:rsid w:val="00877D4D"/>
    <w:rsid w:val="00877D95"/>
    <w:rsid w:val="00877F80"/>
    <w:rsid w:val="00880082"/>
    <w:rsid w:val="00880583"/>
    <w:rsid w:val="008805B5"/>
    <w:rsid w:val="008806AF"/>
    <w:rsid w:val="0088107D"/>
    <w:rsid w:val="00881106"/>
    <w:rsid w:val="008811D3"/>
    <w:rsid w:val="00881456"/>
    <w:rsid w:val="00881542"/>
    <w:rsid w:val="00881780"/>
    <w:rsid w:val="00881AC5"/>
    <w:rsid w:val="00881BF4"/>
    <w:rsid w:val="00881FCB"/>
    <w:rsid w:val="008820BC"/>
    <w:rsid w:val="008828E5"/>
    <w:rsid w:val="008831FD"/>
    <w:rsid w:val="00883A71"/>
    <w:rsid w:val="00883B2E"/>
    <w:rsid w:val="00883B83"/>
    <w:rsid w:val="00883E21"/>
    <w:rsid w:val="0088446B"/>
    <w:rsid w:val="00884B06"/>
    <w:rsid w:val="00885347"/>
    <w:rsid w:val="0088544C"/>
    <w:rsid w:val="008854A8"/>
    <w:rsid w:val="008855A8"/>
    <w:rsid w:val="0088574B"/>
    <w:rsid w:val="00885CDE"/>
    <w:rsid w:val="00885F9D"/>
    <w:rsid w:val="00886129"/>
    <w:rsid w:val="00886F3C"/>
    <w:rsid w:val="008872F9"/>
    <w:rsid w:val="00887AEE"/>
    <w:rsid w:val="00887BA0"/>
    <w:rsid w:val="00887D1B"/>
    <w:rsid w:val="008903D1"/>
    <w:rsid w:val="008906F3"/>
    <w:rsid w:val="00891328"/>
    <w:rsid w:val="008914A1"/>
    <w:rsid w:val="0089162D"/>
    <w:rsid w:val="00891E12"/>
    <w:rsid w:val="00891F11"/>
    <w:rsid w:val="0089237C"/>
    <w:rsid w:val="00892998"/>
    <w:rsid w:val="00892A7E"/>
    <w:rsid w:val="00892BEC"/>
    <w:rsid w:val="008934AB"/>
    <w:rsid w:val="00893697"/>
    <w:rsid w:val="00893744"/>
    <w:rsid w:val="00893771"/>
    <w:rsid w:val="00893846"/>
    <w:rsid w:val="0089391A"/>
    <w:rsid w:val="00894D82"/>
    <w:rsid w:val="0089551B"/>
    <w:rsid w:val="0089561B"/>
    <w:rsid w:val="008956A5"/>
    <w:rsid w:val="00895AF8"/>
    <w:rsid w:val="00895BF3"/>
    <w:rsid w:val="00895C23"/>
    <w:rsid w:val="008960CB"/>
    <w:rsid w:val="00896B61"/>
    <w:rsid w:val="00896D35"/>
    <w:rsid w:val="00897A00"/>
    <w:rsid w:val="00897D35"/>
    <w:rsid w:val="008A002C"/>
    <w:rsid w:val="008A027B"/>
    <w:rsid w:val="008A0310"/>
    <w:rsid w:val="008A042B"/>
    <w:rsid w:val="008A062E"/>
    <w:rsid w:val="008A0637"/>
    <w:rsid w:val="008A069A"/>
    <w:rsid w:val="008A0801"/>
    <w:rsid w:val="008A092D"/>
    <w:rsid w:val="008A0A2C"/>
    <w:rsid w:val="008A0F55"/>
    <w:rsid w:val="008A0F62"/>
    <w:rsid w:val="008A11C7"/>
    <w:rsid w:val="008A1673"/>
    <w:rsid w:val="008A1C9E"/>
    <w:rsid w:val="008A2305"/>
    <w:rsid w:val="008A2554"/>
    <w:rsid w:val="008A2BAC"/>
    <w:rsid w:val="008A2CE2"/>
    <w:rsid w:val="008A3180"/>
    <w:rsid w:val="008A33E6"/>
    <w:rsid w:val="008A379A"/>
    <w:rsid w:val="008A3C5B"/>
    <w:rsid w:val="008A42A8"/>
    <w:rsid w:val="008A49EB"/>
    <w:rsid w:val="008A4E6C"/>
    <w:rsid w:val="008A500D"/>
    <w:rsid w:val="008A5792"/>
    <w:rsid w:val="008A5C16"/>
    <w:rsid w:val="008A5D4E"/>
    <w:rsid w:val="008A5EE8"/>
    <w:rsid w:val="008A6685"/>
    <w:rsid w:val="008A6B12"/>
    <w:rsid w:val="008A6C71"/>
    <w:rsid w:val="008A73A3"/>
    <w:rsid w:val="008A759B"/>
    <w:rsid w:val="008A76FD"/>
    <w:rsid w:val="008A78B0"/>
    <w:rsid w:val="008A79FB"/>
    <w:rsid w:val="008B03BE"/>
    <w:rsid w:val="008B053D"/>
    <w:rsid w:val="008B0572"/>
    <w:rsid w:val="008B0B0F"/>
    <w:rsid w:val="008B1109"/>
    <w:rsid w:val="008B1184"/>
    <w:rsid w:val="008B13E9"/>
    <w:rsid w:val="008B153F"/>
    <w:rsid w:val="008B18BC"/>
    <w:rsid w:val="008B19A0"/>
    <w:rsid w:val="008B1B0C"/>
    <w:rsid w:val="008B1BA2"/>
    <w:rsid w:val="008B1F31"/>
    <w:rsid w:val="008B2A04"/>
    <w:rsid w:val="008B30A8"/>
    <w:rsid w:val="008B316F"/>
    <w:rsid w:val="008B36A5"/>
    <w:rsid w:val="008B389D"/>
    <w:rsid w:val="008B3C06"/>
    <w:rsid w:val="008B3D3F"/>
    <w:rsid w:val="008B3D83"/>
    <w:rsid w:val="008B427B"/>
    <w:rsid w:val="008B4287"/>
    <w:rsid w:val="008B4488"/>
    <w:rsid w:val="008B475E"/>
    <w:rsid w:val="008B47A7"/>
    <w:rsid w:val="008B4B15"/>
    <w:rsid w:val="008B4CCE"/>
    <w:rsid w:val="008B4D79"/>
    <w:rsid w:val="008B5017"/>
    <w:rsid w:val="008B54ED"/>
    <w:rsid w:val="008B5895"/>
    <w:rsid w:val="008B58B6"/>
    <w:rsid w:val="008B58CA"/>
    <w:rsid w:val="008B58E5"/>
    <w:rsid w:val="008B5D61"/>
    <w:rsid w:val="008B5F8D"/>
    <w:rsid w:val="008B6035"/>
    <w:rsid w:val="008B6132"/>
    <w:rsid w:val="008B6724"/>
    <w:rsid w:val="008B67B6"/>
    <w:rsid w:val="008B6A3E"/>
    <w:rsid w:val="008B6ECC"/>
    <w:rsid w:val="008B6F60"/>
    <w:rsid w:val="008B7134"/>
    <w:rsid w:val="008B71F4"/>
    <w:rsid w:val="008B768D"/>
    <w:rsid w:val="008B7A6D"/>
    <w:rsid w:val="008C0056"/>
    <w:rsid w:val="008C053A"/>
    <w:rsid w:val="008C05E9"/>
    <w:rsid w:val="008C06D6"/>
    <w:rsid w:val="008C0835"/>
    <w:rsid w:val="008C0918"/>
    <w:rsid w:val="008C0973"/>
    <w:rsid w:val="008C0C55"/>
    <w:rsid w:val="008C0CE7"/>
    <w:rsid w:val="008C0D18"/>
    <w:rsid w:val="008C0FBB"/>
    <w:rsid w:val="008C12DD"/>
    <w:rsid w:val="008C14B0"/>
    <w:rsid w:val="008C1772"/>
    <w:rsid w:val="008C177F"/>
    <w:rsid w:val="008C19D6"/>
    <w:rsid w:val="008C1B72"/>
    <w:rsid w:val="008C1CFE"/>
    <w:rsid w:val="008C1FA7"/>
    <w:rsid w:val="008C2671"/>
    <w:rsid w:val="008C2720"/>
    <w:rsid w:val="008C292E"/>
    <w:rsid w:val="008C2998"/>
    <w:rsid w:val="008C2A13"/>
    <w:rsid w:val="008C3631"/>
    <w:rsid w:val="008C377F"/>
    <w:rsid w:val="008C3C80"/>
    <w:rsid w:val="008C4776"/>
    <w:rsid w:val="008C489C"/>
    <w:rsid w:val="008C540B"/>
    <w:rsid w:val="008C543D"/>
    <w:rsid w:val="008C5489"/>
    <w:rsid w:val="008C59D4"/>
    <w:rsid w:val="008C59DC"/>
    <w:rsid w:val="008C5AAA"/>
    <w:rsid w:val="008C61DF"/>
    <w:rsid w:val="008C646E"/>
    <w:rsid w:val="008C65C0"/>
    <w:rsid w:val="008C6620"/>
    <w:rsid w:val="008C6676"/>
    <w:rsid w:val="008C6722"/>
    <w:rsid w:val="008C6CA6"/>
    <w:rsid w:val="008C6E7D"/>
    <w:rsid w:val="008C72FB"/>
    <w:rsid w:val="008C75E1"/>
    <w:rsid w:val="008C7849"/>
    <w:rsid w:val="008D0003"/>
    <w:rsid w:val="008D0199"/>
    <w:rsid w:val="008D01D3"/>
    <w:rsid w:val="008D01EC"/>
    <w:rsid w:val="008D0A71"/>
    <w:rsid w:val="008D0AA0"/>
    <w:rsid w:val="008D0B22"/>
    <w:rsid w:val="008D0EB4"/>
    <w:rsid w:val="008D0F85"/>
    <w:rsid w:val="008D11FF"/>
    <w:rsid w:val="008D16DF"/>
    <w:rsid w:val="008D1B59"/>
    <w:rsid w:val="008D1E41"/>
    <w:rsid w:val="008D256A"/>
    <w:rsid w:val="008D26FC"/>
    <w:rsid w:val="008D27A4"/>
    <w:rsid w:val="008D282F"/>
    <w:rsid w:val="008D2A4B"/>
    <w:rsid w:val="008D3058"/>
    <w:rsid w:val="008D3294"/>
    <w:rsid w:val="008D39E2"/>
    <w:rsid w:val="008D3A91"/>
    <w:rsid w:val="008D3B1A"/>
    <w:rsid w:val="008D4A4A"/>
    <w:rsid w:val="008D4C9F"/>
    <w:rsid w:val="008D52E7"/>
    <w:rsid w:val="008D5618"/>
    <w:rsid w:val="008D5709"/>
    <w:rsid w:val="008D5DCA"/>
    <w:rsid w:val="008D61FE"/>
    <w:rsid w:val="008D678F"/>
    <w:rsid w:val="008D69DD"/>
    <w:rsid w:val="008D6CAF"/>
    <w:rsid w:val="008D700D"/>
    <w:rsid w:val="008D72AA"/>
    <w:rsid w:val="008D7CCB"/>
    <w:rsid w:val="008E025C"/>
    <w:rsid w:val="008E04C8"/>
    <w:rsid w:val="008E0B50"/>
    <w:rsid w:val="008E0BA5"/>
    <w:rsid w:val="008E0FCF"/>
    <w:rsid w:val="008E1249"/>
    <w:rsid w:val="008E16A5"/>
    <w:rsid w:val="008E1916"/>
    <w:rsid w:val="008E1F3B"/>
    <w:rsid w:val="008E244F"/>
    <w:rsid w:val="008E25D9"/>
    <w:rsid w:val="008E2A2B"/>
    <w:rsid w:val="008E32A9"/>
    <w:rsid w:val="008E3BA6"/>
    <w:rsid w:val="008E3DA0"/>
    <w:rsid w:val="008E4316"/>
    <w:rsid w:val="008E4414"/>
    <w:rsid w:val="008E472F"/>
    <w:rsid w:val="008E48B0"/>
    <w:rsid w:val="008E50CD"/>
    <w:rsid w:val="008E5609"/>
    <w:rsid w:val="008E568B"/>
    <w:rsid w:val="008E5976"/>
    <w:rsid w:val="008E59D5"/>
    <w:rsid w:val="008E5AF4"/>
    <w:rsid w:val="008E5BCC"/>
    <w:rsid w:val="008E61E6"/>
    <w:rsid w:val="008E626F"/>
    <w:rsid w:val="008E63BC"/>
    <w:rsid w:val="008E68CB"/>
    <w:rsid w:val="008E6A5F"/>
    <w:rsid w:val="008E6ED4"/>
    <w:rsid w:val="008E6EF2"/>
    <w:rsid w:val="008E7050"/>
    <w:rsid w:val="008F0107"/>
    <w:rsid w:val="008F036F"/>
    <w:rsid w:val="008F045D"/>
    <w:rsid w:val="008F07C7"/>
    <w:rsid w:val="008F0857"/>
    <w:rsid w:val="008F08F2"/>
    <w:rsid w:val="008F0DA7"/>
    <w:rsid w:val="008F10D4"/>
    <w:rsid w:val="008F130D"/>
    <w:rsid w:val="008F1701"/>
    <w:rsid w:val="008F1B4C"/>
    <w:rsid w:val="008F1DC8"/>
    <w:rsid w:val="008F2000"/>
    <w:rsid w:val="008F2093"/>
    <w:rsid w:val="008F2654"/>
    <w:rsid w:val="008F2AEC"/>
    <w:rsid w:val="008F304A"/>
    <w:rsid w:val="008F315E"/>
    <w:rsid w:val="008F339A"/>
    <w:rsid w:val="008F3442"/>
    <w:rsid w:val="008F3568"/>
    <w:rsid w:val="008F3779"/>
    <w:rsid w:val="008F3B95"/>
    <w:rsid w:val="008F46E3"/>
    <w:rsid w:val="008F4BF2"/>
    <w:rsid w:val="008F4F65"/>
    <w:rsid w:val="008F507E"/>
    <w:rsid w:val="008F510C"/>
    <w:rsid w:val="008F51C0"/>
    <w:rsid w:val="008F56B6"/>
    <w:rsid w:val="008F62E0"/>
    <w:rsid w:val="008F62EC"/>
    <w:rsid w:val="008F6763"/>
    <w:rsid w:val="008F68C2"/>
    <w:rsid w:val="008F6BF5"/>
    <w:rsid w:val="008F6C0C"/>
    <w:rsid w:val="008F6D64"/>
    <w:rsid w:val="008F6FC9"/>
    <w:rsid w:val="008F7962"/>
    <w:rsid w:val="008F796F"/>
    <w:rsid w:val="008F7ED7"/>
    <w:rsid w:val="009000CC"/>
    <w:rsid w:val="0090062D"/>
    <w:rsid w:val="0090091E"/>
    <w:rsid w:val="00900A46"/>
    <w:rsid w:val="00901785"/>
    <w:rsid w:val="00901F04"/>
    <w:rsid w:val="00902098"/>
    <w:rsid w:val="009023D3"/>
    <w:rsid w:val="0090265D"/>
    <w:rsid w:val="00902A23"/>
    <w:rsid w:val="00903158"/>
    <w:rsid w:val="00903323"/>
    <w:rsid w:val="009034E5"/>
    <w:rsid w:val="00903651"/>
    <w:rsid w:val="00903DD4"/>
    <w:rsid w:val="00903E6A"/>
    <w:rsid w:val="00904183"/>
    <w:rsid w:val="00904A73"/>
    <w:rsid w:val="00904CAB"/>
    <w:rsid w:val="00904F8D"/>
    <w:rsid w:val="009051B3"/>
    <w:rsid w:val="009057B3"/>
    <w:rsid w:val="00905CF7"/>
    <w:rsid w:val="00905D50"/>
    <w:rsid w:val="00906FE3"/>
    <w:rsid w:val="00907144"/>
    <w:rsid w:val="00907229"/>
    <w:rsid w:val="0090731E"/>
    <w:rsid w:val="00907933"/>
    <w:rsid w:val="00907D08"/>
    <w:rsid w:val="0091019E"/>
    <w:rsid w:val="0091055D"/>
    <w:rsid w:val="009105E4"/>
    <w:rsid w:val="00910678"/>
    <w:rsid w:val="00910FD1"/>
    <w:rsid w:val="00911382"/>
    <w:rsid w:val="0091158D"/>
    <w:rsid w:val="00911FB0"/>
    <w:rsid w:val="009124AA"/>
    <w:rsid w:val="0091270E"/>
    <w:rsid w:val="0091275B"/>
    <w:rsid w:val="00912914"/>
    <w:rsid w:val="00912A1E"/>
    <w:rsid w:val="00912A89"/>
    <w:rsid w:val="00912D53"/>
    <w:rsid w:val="00912D68"/>
    <w:rsid w:val="00912EAE"/>
    <w:rsid w:val="00913193"/>
    <w:rsid w:val="0091352D"/>
    <w:rsid w:val="009136A5"/>
    <w:rsid w:val="00913D16"/>
    <w:rsid w:val="00914166"/>
    <w:rsid w:val="009143B3"/>
    <w:rsid w:val="00914422"/>
    <w:rsid w:val="0091447A"/>
    <w:rsid w:val="0091459C"/>
    <w:rsid w:val="00914622"/>
    <w:rsid w:val="00914B03"/>
    <w:rsid w:val="00914B24"/>
    <w:rsid w:val="0091522B"/>
    <w:rsid w:val="00915535"/>
    <w:rsid w:val="00915878"/>
    <w:rsid w:val="0091590F"/>
    <w:rsid w:val="00915939"/>
    <w:rsid w:val="00915ADE"/>
    <w:rsid w:val="00915D18"/>
    <w:rsid w:val="00916087"/>
    <w:rsid w:val="00916603"/>
    <w:rsid w:val="009167EE"/>
    <w:rsid w:val="009168AB"/>
    <w:rsid w:val="00916C73"/>
    <w:rsid w:val="00916D68"/>
    <w:rsid w:val="00916FB7"/>
    <w:rsid w:val="00917136"/>
    <w:rsid w:val="009176A2"/>
    <w:rsid w:val="009178A8"/>
    <w:rsid w:val="00917CF5"/>
    <w:rsid w:val="009201FE"/>
    <w:rsid w:val="009203BC"/>
    <w:rsid w:val="00920601"/>
    <w:rsid w:val="0092061E"/>
    <w:rsid w:val="009206BB"/>
    <w:rsid w:val="00920A3D"/>
    <w:rsid w:val="00920DF9"/>
    <w:rsid w:val="00920E20"/>
    <w:rsid w:val="00920EEA"/>
    <w:rsid w:val="00921184"/>
    <w:rsid w:val="009211AD"/>
    <w:rsid w:val="009216EE"/>
    <w:rsid w:val="00921742"/>
    <w:rsid w:val="00921C46"/>
    <w:rsid w:val="009223F7"/>
    <w:rsid w:val="0092260D"/>
    <w:rsid w:val="00922746"/>
    <w:rsid w:val="009235AE"/>
    <w:rsid w:val="00923789"/>
    <w:rsid w:val="00923A90"/>
    <w:rsid w:val="0092400C"/>
    <w:rsid w:val="0092428A"/>
    <w:rsid w:val="00924631"/>
    <w:rsid w:val="00924668"/>
    <w:rsid w:val="009248C8"/>
    <w:rsid w:val="009249A6"/>
    <w:rsid w:val="00924D52"/>
    <w:rsid w:val="00924DDE"/>
    <w:rsid w:val="0092538F"/>
    <w:rsid w:val="009256D1"/>
    <w:rsid w:val="009257F2"/>
    <w:rsid w:val="00925F68"/>
    <w:rsid w:val="00926542"/>
    <w:rsid w:val="00926601"/>
    <w:rsid w:val="0092697B"/>
    <w:rsid w:val="00926B09"/>
    <w:rsid w:val="00927760"/>
    <w:rsid w:val="0092795F"/>
    <w:rsid w:val="00927975"/>
    <w:rsid w:val="00930D42"/>
    <w:rsid w:val="00930E77"/>
    <w:rsid w:val="00930F99"/>
    <w:rsid w:val="009310BD"/>
    <w:rsid w:val="0093167A"/>
    <w:rsid w:val="00931809"/>
    <w:rsid w:val="009318A5"/>
    <w:rsid w:val="00931CE8"/>
    <w:rsid w:val="00932535"/>
    <w:rsid w:val="00932625"/>
    <w:rsid w:val="00932A65"/>
    <w:rsid w:val="00932AC8"/>
    <w:rsid w:val="00932B22"/>
    <w:rsid w:val="00932BAC"/>
    <w:rsid w:val="00932DCA"/>
    <w:rsid w:val="00932E1F"/>
    <w:rsid w:val="00933206"/>
    <w:rsid w:val="00933B9F"/>
    <w:rsid w:val="00933BCA"/>
    <w:rsid w:val="00933FEB"/>
    <w:rsid w:val="00934069"/>
    <w:rsid w:val="0093432F"/>
    <w:rsid w:val="009345D7"/>
    <w:rsid w:val="00934642"/>
    <w:rsid w:val="0093476A"/>
    <w:rsid w:val="00934D1E"/>
    <w:rsid w:val="0093519D"/>
    <w:rsid w:val="00935CD3"/>
    <w:rsid w:val="00935CF0"/>
    <w:rsid w:val="00935F7E"/>
    <w:rsid w:val="009361AA"/>
    <w:rsid w:val="00936714"/>
    <w:rsid w:val="009368E6"/>
    <w:rsid w:val="00936B21"/>
    <w:rsid w:val="00936BC7"/>
    <w:rsid w:val="00936E4E"/>
    <w:rsid w:val="00937639"/>
    <w:rsid w:val="00937A96"/>
    <w:rsid w:val="00937F41"/>
    <w:rsid w:val="00940171"/>
    <w:rsid w:val="00940703"/>
    <w:rsid w:val="00940961"/>
    <w:rsid w:val="00940AA8"/>
    <w:rsid w:val="0094125C"/>
    <w:rsid w:val="00941F74"/>
    <w:rsid w:val="0094262E"/>
    <w:rsid w:val="0094277C"/>
    <w:rsid w:val="00942828"/>
    <w:rsid w:val="00942A72"/>
    <w:rsid w:val="00943082"/>
    <w:rsid w:val="0094359F"/>
    <w:rsid w:val="009436F3"/>
    <w:rsid w:val="00943AAF"/>
    <w:rsid w:val="00943F72"/>
    <w:rsid w:val="009447BE"/>
    <w:rsid w:val="00944A25"/>
    <w:rsid w:val="00944B67"/>
    <w:rsid w:val="00944EEF"/>
    <w:rsid w:val="00945401"/>
    <w:rsid w:val="00945933"/>
    <w:rsid w:val="00946607"/>
    <w:rsid w:val="0094679E"/>
    <w:rsid w:val="00946A74"/>
    <w:rsid w:val="00946BF5"/>
    <w:rsid w:val="00946F0D"/>
    <w:rsid w:val="0094744E"/>
    <w:rsid w:val="009476A6"/>
    <w:rsid w:val="0095023A"/>
    <w:rsid w:val="0095025E"/>
    <w:rsid w:val="009502F1"/>
    <w:rsid w:val="00950A65"/>
    <w:rsid w:val="00950B0F"/>
    <w:rsid w:val="00950F6F"/>
    <w:rsid w:val="0095116B"/>
    <w:rsid w:val="00951A2D"/>
    <w:rsid w:val="00951BC9"/>
    <w:rsid w:val="009520C1"/>
    <w:rsid w:val="00952452"/>
    <w:rsid w:val="00952649"/>
    <w:rsid w:val="00952ABD"/>
    <w:rsid w:val="00952C67"/>
    <w:rsid w:val="00952CB2"/>
    <w:rsid w:val="00952CD1"/>
    <w:rsid w:val="0095324D"/>
    <w:rsid w:val="00953255"/>
    <w:rsid w:val="00953CFD"/>
    <w:rsid w:val="009543AA"/>
    <w:rsid w:val="0095440B"/>
    <w:rsid w:val="00954A71"/>
    <w:rsid w:val="00954BC0"/>
    <w:rsid w:val="00955238"/>
    <w:rsid w:val="00955905"/>
    <w:rsid w:val="00955906"/>
    <w:rsid w:val="00955B75"/>
    <w:rsid w:val="00955CC9"/>
    <w:rsid w:val="00955E2E"/>
    <w:rsid w:val="0095601F"/>
    <w:rsid w:val="0095641B"/>
    <w:rsid w:val="00956689"/>
    <w:rsid w:val="00956EA2"/>
    <w:rsid w:val="00957332"/>
    <w:rsid w:val="00957458"/>
    <w:rsid w:val="0095781A"/>
    <w:rsid w:val="009600CE"/>
    <w:rsid w:val="0096037C"/>
    <w:rsid w:val="00960898"/>
    <w:rsid w:val="00960C76"/>
    <w:rsid w:val="00960FB8"/>
    <w:rsid w:val="00960FD9"/>
    <w:rsid w:val="009611D2"/>
    <w:rsid w:val="009611F6"/>
    <w:rsid w:val="0096167C"/>
    <w:rsid w:val="00961978"/>
    <w:rsid w:val="009619EE"/>
    <w:rsid w:val="00961F02"/>
    <w:rsid w:val="00962492"/>
    <w:rsid w:val="009624CC"/>
    <w:rsid w:val="009626C2"/>
    <w:rsid w:val="00962746"/>
    <w:rsid w:val="00962853"/>
    <w:rsid w:val="00962B95"/>
    <w:rsid w:val="00962D0C"/>
    <w:rsid w:val="00962DE2"/>
    <w:rsid w:val="00962E17"/>
    <w:rsid w:val="00962E53"/>
    <w:rsid w:val="00962EAA"/>
    <w:rsid w:val="00962EC4"/>
    <w:rsid w:val="0096330F"/>
    <w:rsid w:val="0096385F"/>
    <w:rsid w:val="009647ED"/>
    <w:rsid w:val="009649A9"/>
    <w:rsid w:val="00964ABB"/>
    <w:rsid w:val="00964AD6"/>
    <w:rsid w:val="0096505C"/>
    <w:rsid w:val="009653A0"/>
    <w:rsid w:val="00965453"/>
    <w:rsid w:val="00965785"/>
    <w:rsid w:val="0096584C"/>
    <w:rsid w:val="00965C40"/>
    <w:rsid w:val="00965CA3"/>
    <w:rsid w:val="00965E57"/>
    <w:rsid w:val="00966339"/>
    <w:rsid w:val="0096635F"/>
    <w:rsid w:val="009669A7"/>
    <w:rsid w:val="00966D62"/>
    <w:rsid w:val="0096730D"/>
    <w:rsid w:val="00967BCC"/>
    <w:rsid w:val="00967BD3"/>
    <w:rsid w:val="00967D64"/>
    <w:rsid w:val="00967F35"/>
    <w:rsid w:val="0097004C"/>
    <w:rsid w:val="00970827"/>
    <w:rsid w:val="00970F92"/>
    <w:rsid w:val="0097148B"/>
    <w:rsid w:val="00971500"/>
    <w:rsid w:val="00971920"/>
    <w:rsid w:val="00971CD6"/>
    <w:rsid w:val="00971F2E"/>
    <w:rsid w:val="00971F4A"/>
    <w:rsid w:val="009720D5"/>
    <w:rsid w:val="00972872"/>
    <w:rsid w:val="00972923"/>
    <w:rsid w:val="009729AA"/>
    <w:rsid w:val="00972B96"/>
    <w:rsid w:val="00972E22"/>
    <w:rsid w:val="009730BC"/>
    <w:rsid w:val="009730CA"/>
    <w:rsid w:val="0097355C"/>
    <w:rsid w:val="00973E08"/>
    <w:rsid w:val="00973E16"/>
    <w:rsid w:val="0097401C"/>
    <w:rsid w:val="00974625"/>
    <w:rsid w:val="00974D62"/>
    <w:rsid w:val="00974FB4"/>
    <w:rsid w:val="00975025"/>
    <w:rsid w:val="0097513A"/>
    <w:rsid w:val="0097513F"/>
    <w:rsid w:val="0097537D"/>
    <w:rsid w:val="009753AA"/>
    <w:rsid w:val="0097553D"/>
    <w:rsid w:val="00975BC9"/>
    <w:rsid w:val="00976090"/>
    <w:rsid w:val="0097628F"/>
    <w:rsid w:val="00976434"/>
    <w:rsid w:val="009768BC"/>
    <w:rsid w:val="00976D5B"/>
    <w:rsid w:val="00976EA3"/>
    <w:rsid w:val="00976F41"/>
    <w:rsid w:val="009772B9"/>
    <w:rsid w:val="00977403"/>
    <w:rsid w:val="009774C7"/>
    <w:rsid w:val="00977949"/>
    <w:rsid w:val="00977DE7"/>
    <w:rsid w:val="00977F9A"/>
    <w:rsid w:val="00980108"/>
    <w:rsid w:val="00980293"/>
    <w:rsid w:val="009803A4"/>
    <w:rsid w:val="009803E3"/>
    <w:rsid w:val="00980B72"/>
    <w:rsid w:val="00980BE5"/>
    <w:rsid w:val="0098111A"/>
    <w:rsid w:val="00981358"/>
    <w:rsid w:val="00981A2F"/>
    <w:rsid w:val="00981C53"/>
    <w:rsid w:val="00981FB1"/>
    <w:rsid w:val="009824F1"/>
    <w:rsid w:val="00982801"/>
    <w:rsid w:val="00982BB3"/>
    <w:rsid w:val="00982D7C"/>
    <w:rsid w:val="00982E8E"/>
    <w:rsid w:val="0098348B"/>
    <w:rsid w:val="00983650"/>
    <w:rsid w:val="00983A39"/>
    <w:rsid w:val="00983B04"/>
    <w:rsid w:val="00983D18"/>
    <w:rsid w:val="00983EFD"/>
    <w:rsid w:val="00983F9C"/>
    <w:rsid w:val="009841B2"/>
    <w:rsid w:val="00984490"/>
    <w:rsid w:val="00984579"/>
    <w:rsid w:val="00984592"/>
    <w:rsid w:val="009847A4"/>
    <w:rsid w:val="009848E4"/>
    <w:rsid w:val="0098538F"/>
    <w:rsid w:val="00985DFF"/>
    <w:rsid w:val="009864EF"/>
    <w:rsid w:val="00986809"/>
    <w:rsid w:val="00986950"/>
    <w:rsid w:val="00986A73"/>
    <w:rsid w:val="0098724B"/>
    <w:rsid w:val="009872D9"/>
    <w:rsid w:val="00987548"/>
    <w:rsid w:val="0098754A"/>
    <w:rsid w:val="00987683"/>
    <w:rsid w:val="00987B2B"/>
    <w:rsid w:val="009903BC"/>
    <w:rsid w:val="00990478"/>
    <w:rsid w:val="00990628"/>
    <w:rsid w:val="00990F1E"/>
    <w:rsid w:val="00991046"/>
    <w:rsid w:val="0099160D"/>
    <w:rsid w:val="00991751"/>
    <w:rsid w:val="009918C1"/>
    <w:rsid w:val="0099196E"/>
    <w:rsid w:val="00991AFC"/>
    <w:rsid w:val="00991B52"/>
    <w:rsid w:val="00991BDC"/>
    <w:rsid w:val="00991C46"/>
    <w:rsid w:val="00991FFC"/>
    <w:rsid w:val="00992BD2"/>
    <w:rsid w:val="00992F36"/>
    <w:rsid w:val="00993582"/>
    <w:rsid w:val="009937E7"/>
    <w:rsid w:val="00993B55"/>
    <w:rsid w:val="00993C61"/>
    <w:rsid w:val="00995376"/>
    <w:rsid w:val="009953A5"/>
    <w:rsid w:val="009956DD"/>
    <w:rsid w:val="00995849"/>
    <w:rsid w:val="009959A9"/>
    <w:rsid w:val="00995FD1"/>
    <w:rsid w:val="00996028"/>
    <w:rsid w:val="0099615C"/>
    <w:rsid w:val="009969DE"/>
    <w:rsid w:val="009972D8"/>
    <w:rsid w:val="009974EB"/>
    <w:rsid w:val="00997810"/>
    <w:rsid w:val="00997826"/>
    <w:rsid w:val="00997EAA"/>
    <w:rsid w:val="009A0A30"/>
    <w:rsid w:val="009A0AE3"/>
    <w:rsid w:val="009A0BEA"/>
    <w:rsid w:val="009A0D79"/>
    <w:rsid w:val="009A1194"/>
    <w:rsid w:val="009A12D2"/>
    <w:rsid w:val="009A1545"/>
    <w:rsid w:val="009A1BF8"/>
    <w:rsid w:val="009A2167"/>
    <w:rsid w:val="009A2264"/>
    <w:rsid w:val="009A23EA"/>
    <w:rsid w:val="009A274A"/>
    <w:rsid w:val="009A29A7"/>
    <w:rsid w:val="009A2B10"/>
    <w:rsid w:val="009A2B16"/>
    <w:rsid w:val="009A3110"/>
    <w:rsid w:val="009A3851"/>
    <w:rsid w:val="009A3C71"/>
    <w:rsid w:val="009A3D2C"/>
    <w:rsid w:val="009A4040"/>
    <w:rsid w:val="009A44CD"/>
    <w:rsid w:val="009A4654"/>
    <w:rsid w:val="009A525A"/>
    <w:rsid w:val="009A5C0F"/>
    <w:rsid w:val="009A62A3"/>
    <w:rsid w:val="009A73D7"/>
    <w:rsid w:val="009A7B5B"/>
    <w:rsid w:val="009A7B5F"/>
    <w:rsid w:val="009A7CAD"/>
    <w:rsid w:val="009B0567"/>
    <w:rsid w:val="009B0E33"/>
    <w:rsid w:val="009B0EF4"/>
    <w:rsid w:val="009B0F22"/>
    <w:rsid w:val="009B1434"/>
    <w:rsid w:val="009B192B"/>
    <w:rsid w:val="009B1A6D"/>
    <w:rsid w:val="009B1E32"/>
    <w:rsid w:val="009B206D"/>
    <w:rsid w:val="009B2493"/>
    <w:rsid w:val="009B2783"/>
    <w:rsid w:val="009B284A"/>
    <w:rsid w:val="009B35C4"/>
    <w:rsid w:val="009B35C5"/>
    <w:rsid w:val="009B3AEF"/>
    <w:rsid w:val="009B3E76"/>
    <w:rsid w:val="009B3EC2"/>
    <w:rsid w:val="009B4367"/>
    <w:rsid w:val="009B4C10"/>
    <w:rsid w:val="009B523B"/>
    <w:rsid w:val="009B5620"/>
    <w:rsid w:val="009B5AD7"/>
    <w:rsid w:val="009B5CF8"/>
    <w:rsid w:val="009B5ED1"/>
    <w:rsid w:val="009B64C6"/>
    <w:rsid w:val="009B6792"/>
    <w:rsid w:val="009B6903"/>
    <w:rsid w:val="009B6D2D"/>
    <w:rsid w:val="009B7219"/>
    <w:rsid w:val="009B7C2B"/>
    <w:rsid w:val="009C0651"/>
    <w:rsid w:val="009C0731"/>
    <w:rsid w:val="009C0BCA"/>
    <w:rsid w:val="009C0C25"/>
    <w:rsid w:val="009C0D5D"/>
    <w:rsid w:val="009C1675"/>
    <w:rsid w:val="009C1786"/>
    <w:rsid w:val="009C27F6"/>
    <w:rsid w:val="009C2F33"/>
    <w:rsid w:val="009C30CE"/>
    <w:rsid w:val="009C32B5"/>
    <w:rsid w:val="009C3803"/>
    <w:rsid w:val="009C3889"/>
    <w:rsid w:val="009C3BED"/>
    <w:rsid w:val="009C3D7D"/>
    <w:rsid w:val="009C5070"/>
    <w:rsid w:val="009C50E1"/>
    <w:rsid w:val="009C5111"/>
    <w:rsid w:val="009C531A"/>
    <w:rsid w:val="009C56BA"/>
    <w:rsid w:val="009C5F8B"/>
    <w:rsid w:val="009C6567"/>
    <w:rsid w:val="009C6699"/>
    <w:rsid w:val="009C6CD7"/>
    <w:rsid w:val="009C7BDF"/>
    <w:rsid w:val="009C7F27"/>
    <w:rsid w:val="009C7F3C"/>
    <w:rsid w:val="009C7F6F"/>
    <w:rsid w:val="009D03A6"/>
    <w:rsid w:val="009D06F4"/>
    <w:rsid w:val="009D0948"/>
    <w:rsid w:val="009D0949"/>
    <w:rsid w:val="009D0AFD"/>
    <w:rsid w:val="009D0D98"/>
    <w:rsid w:val="009D0F60"/>
    <w:rsid w:val="009D0FD5"/>
    <w:rsid w:val="009D10E5"/>
    <w:rsid w:val="009D1265"/>
    <w:rsid w:val="009D15A0"/>
    <w:rsid w:val="009D167B"/>
    <w:rsid w:val="009D187D"/>
    <w:rsid w:val="009D1AA1"/>
    <w:rsid w:val="009D1DB5"/>
    <w:rsid w:val="009D1FCC"/>
    <w:rsid w:val="009D20C2"/>
    <w:rsid w:val="009D28D0"/>
    <w:rsid w:val="009D2BC3"/>
    <w:rsid w:val="009D2F5A"/>
    <w:rsid w:val="009D304E"/>
    <w:rsid w:val="009D42F6"/>
    <w:rsid w:val="009D4358"/>
    <w:rsid w:val="009D456B"/>
    <w:rsid w:val="009D50D4"/>
    <w:rsid w:val="009D539F"/>
    <w:rsid w:val="009D58A4"/>
    <w:rsid w:val="009D5A8E"/>
    <w:rsid w:val="009D5C21"/>
    <w:rsid w:val="009D64FD"/>
    <w:rsid w:val="009D6505"/>
    <w:rsid w:val="009D665F"/>
    <w:rsid w:val="009D683B"/>
    <w:rsid w:val="009D694B"/>
    <w:rsid w:val="009D69B3"/>
    <w:rsid w:val="009D6C9A"/>
    <w:rsid w:val="009D712C"/>
    <w:rsid w:val="009D74F2"/>
    <w:rsid w:val="009D758F"/>
    <w:rsid w:val="009D7AF2"/>
    <w:rsid w:val="009E01E2"/>
    <w:rsid w:val="009E0B2E"/>
    <w:rsid w:val="009E0FF9"/>
    <w:rsid w:val="009E134F"/>
    <w:rsid w:val="009E17C0"/>
    <w:rsid w:val="009E18AA"/>
    <w:rsid w:val="009E1B02"/>
    <w:rsid w:val="009E1B80"/>
    <w:rsid w:val="009E2949"/>
    <w:rsid w:val="009E29CE"/>
    <w:rsid w:val="009E2A30"/>
    <w:rsid w:val="009E303B"/>
    <w:rsid w:val="009E3213"/>
    <w:rsid w:val="009E331E"/>
    <w:rsid w:val="009E3656"/>
    <w:rsid w:val="009E3873"/>
    <w:rsid w:val="009E3B45"/>
    <w:rsid w:val="009E3DE2"/>
    <w:rsid w:val="009E3FC2"/>
    <w:rsid w:val="009E43B3"/>
    <w:rsid w:val="009E4431"/>
    <w:rsid w:val="009E4C7E"/>
    <w:rsid w:val="009E4F98"/>
    <w:rsid w:val="009E51DA"/>
    <w:rsid w:val="009E5228"/>
    <w:rsid w:val="009E5444"/>
    <w:rsid w:val="009E55C5"/>
    <w:rsid w:val="009E58BE"/>
    <w:rsid w:val="009E59DF"/>
    <w:rsid w:val="009E5B14"/>
    <w:rsid w:val="009E5EBA"/>
    <w:rsid w:val="009E6408"/>
    <w:rsid w:val="009E6734"/>
    <w:rsid w:val="009E6AD6"/>
    <w:rsid w:val="009E714F"/>
    <w:rsid w:val="009E7409"/>
    <w:rsid w:val="009E7601"/>
    <w:rsid w:val="009E7872"/>
    <w:rsid w:val="009F0129"/>
    <w:rsid w:val="009F0683"/>
    <w:rsid w:val="009F0822"/>
    <w:rsid w:val="009F099C"/>
    <w:rsid w:val="009F0EB3"/>
    <w:rsid w:val="009F1888"/>
    <w:rsid w:val="009F19C7"/>
    <w:rsid w:val="009F19F6"/>
    <w:rsid w:val="009F19FE"/>
    <w:rsid w:val="009F1C58"/>
    <w:rsid w:val="009F1F81"/>
    <w:rsid w:val="009F1FCC"/>
    <w:rsid w:val="009F23E9"/>
    <w:rsid w:val="009F28C1"/>
    <w:rsid w:val="009F2A48"/>
    <w:rsid w:val="009F2BB2"/>
    <w:rsid w:val="009F2BFE"/>
    <w:rsid w:val="009F2DC6"/>
    <w:rsid w:val="009F3854"/>
    <w:rsid w:val="009F41DC"/>
    <w:rsid w:val="009F4C85"/>
    <w:rsid w:val="009F4F47"/>
    <w:rsid w:val="009F56D1"/>
    <w:rsid w:val="009F594C"/>
    <w:rsid w:val="009F5DFF"/>
    <w:rsid w:val="009F5E61"/>
    <w:rsid w:val="009F5E90"/>
    <w:rsid w:val="009F6205"/>
    <w:rsid w:val="009F65C5"/>
    <w:rsid w:val="009F6674"/>
    <w:rsid w:val="009F694D"/>
    <w:rsid w:val="009F6CA2"/>
    <w:rsid w:val="009F6F6E"/>
    <w:rsid w:val="009F72EB"/>
    <w:rsid w:val="009F7785"/>
    <w:rsid w:val="009F7A1C"/>
    <w:rsid w:val="009F7BEA"/>
    <w:rsid w:val="00A001A9"/>
    <w:rsid w:val="00A00323"/>
    <w:rsid w:val="00A00342"/>
    <w:rsid w:val="00A004DE"/>
    <w:rsid w:val="00A0060F"/>
    <w:rsid w:val="00A0079B"/>
    <w:rsid w:val="00A008A4"/>
    <w:rsid w:val="00A0092F"/>
    <w:rsid w:val="00A00CC0"/>
    <w:rsid w:val="00A01739"/>
    <w:rsid w:val="00A01917"/>
    <w:rsid w:val="00A01A2A"/>
    <w:rsid w:val="00A01C6E"/>
    <w:rsid w:val="00A01CC6"/>
    <w:rsid w:val="00A01D00"/>
    <w:rsid w:val="00A01FDE"/>
    <w:rsid w:val="00A02229"/>
    <w:rsid w:val="00A024C2"/>
    <w:rsid w:val="00A02711"/>
    <w:rsid w:val="00A02A5A"/>
    <w:rsid w:val="00A03424"/>
    <w:rsid w:val="00A036B8"/>
    <w:rsid w:val="00A037FC"/>
    <w:rsid w:val="00A0385E"/>
    <w:rsid w:val="00A049A0"/>
    <w:rsid w:val="00A04A06"/>
    <w:rsid w:val="00A04A5E"/>
    <w:rsid w:val="00A04C27"/>
    <w:rsid w:val="00A04ED1"/>
    <w:rsid w:val="00A0535B"/>
    <w:rsid w:val="00A05651"/>
    <w:rsid w:val="00A05877"/>
    <w:rsid w:val="00A05892"/>
    <w:rsid w:val="00A05A94"/>
    <w:rsid w:val="00A0653C"/>
    <w:rsid w:val="00A0653E"/>
    <w:rsid w:val="00A06C38"/>
    <w:rsid w:val="00A07246"/>
    <w:rsid w:val="00A07276"/>
    <w:rsid w:val="00A07950"/>
    <w:rsid w:val="00A07AE9"/>
    <w:rsid w:val="00A07B11"/>
    <w:rsid w:val="00A07C1C"/>
    <w:rsid w:val="00A10847"/>
    <w:rsid w:val="00A10AD9"/>
    <w:rsid w:val="00A10E09"/>
    <w:rsid w:val="00A110D0"/>
    <w:rsid w:val="00A11161"/>
    <w:rsid w:val="00A111D6"/>
    <w:rsid w:val="00A11646"/>
    <w:rsid w:val="00A118DE"/>
    <w:rsid w:val="00A11BE9"/>
    <w:rsid w:val="00A11FE0"/>
    <w:rsid w:val="00A1208C"/>
    <w:rsid w:val="00A1237D"/>
    <w:rsid w:val="00A1256C"/>
    <w:rsid w:val="00A129FB"/>
    <w:rsid w:val="00A12A9A"/>
    <w:rsid w:val="00A12E14"/>
    <w:rsid w:val="00A131CF"/>
    <w:rsid w:val="00A13422"/>
    <w:rsid w:val="00A136ED"/>
    <w:rsid w:val="00A13D3B"/>
    <w:rsid w:val="00A13E8E"/>
    <w:rsid w:val="00A13ECE"/>
    <w:rsid w:val="00A141C8"/>
    <w:rsid w:val="00A141DC"/>
    <w:rsid w:val="00A1442C"/>
    <w:rsid w:val="00A14735"/>
    <w:rsid w:val="00A149AC"/>
    <w:rsid w:val="00A14F2E"/>
    <w:rsid w:val="00A14F81"/>
    <w:rsid w:val="00A15136"/>
    <w:rsid w:val="00A15A5B"/>
    <w:rsid w:val="00A15ABA"/>
    <w:rsid w:val="00A15AC9"/>
    <w:rsid w:val="00A15B77"/>
    <w:rsid w:val="00A15B7C"/>
    <w:rsid w:val="00A15D82"/>
    <w:rsid w:val="00A1602F"/>
    <w:rsid w:val="00A16A99"/>
    <w:rsid w:val="00A16E79"/>
    <w:rsid w:val="00A16FAF"/>
    <w:rsid w:val="00A17253"/>
    <w:rsid w:val="00A1734C"/>
    <w:rsid w:val="00A17418"/>
    <w:rsid w:val="00A1775F"/>
    <w:rsid w:val="00A178EA"/>
    <w:rsid w:val="00A20621"/>
    <w:rsid w:val="00A2072E"/>
    <w:rsid w:val="00A2090C"/>
    <w:rsid w:val="00A209AD"/>
    <w:rsid w:val="00A20B0A"/>
    <w:rsid w:val="00A20B36"/>
    <w:rsid w:val="00A21AE4"/>
    <w:rsid w:val="00A21C8B"/>
    <w:rsid w:val="00A21CDD"/>
    <w:rsid w:val="00A22460"/>
    <w:rsid w:val="00A22A34"/>
    <w:rsid w:val="00A22AEE"/>
    <w:rsid w:val="00A22DDF"/>
    <w:rsid w:val="00A22FB5"/>
    <w:rsid w:val="00A23200"/>
    <w:rsid w:val="00A23839"/>
    <w:rsid w:val="00A23EE6"/>
    <w:rsid w:val="00A240BD"/>
    <w:rsid w:val="00A246DD"/>
    <w:rsid w:val="00A24A39"/>
    <w:rsid w:val="00A24AEC"/>
    <w:rsid w:val="00A25554"/>
    <w:rsid w:val="00A256E0"/>
    <w:rsid w:val="00A25D5A"/>
    <w:rsid w:val="00A26122"/>
    <w:rsid w:val="00A264C4"/>
    <w:rsid w:val="00A26712"/>
    <w:rsid w:val="00A26751"/>
    <w:rsid w:val="00A26842"/>
    <w:rsid w:val="00A26D6F"/>
    <w:rsid w:val="00A26DFD"/>
    <w:rsid w:val="00A26F11"/>
    <w:rsid w:val="00A27ACA"/>
    <w:rsid w:val="00A27E26"/>
    <w:rsid w:val="00A27F4E"/>
    <w:rsid w:val="00A30465"/>
    <w:rsid w:val="00A30921"/>
    <w:rsid w:val="00A30B30"/>
    <w:rsid w:val="00A30C6B"/>
    <w:rsid w:val="00A30D4B"/>
    <w:rsid w:val="00A30E15"/>
    <w:rsid w:val="00A30EAA"/>
    <w:rsid w:val="00A30FA0"/>
    <w:rsid w:val="00A3174F"/>
    <w:rsid w:val="00A31B65"/>
    <w:rsid w:val="00A32584"/>
    <w:rsid w:val="00A33CF8"/>
    <w:rsid w:val="00A34044"/>
    <w:rsid w:val="00A349CE"/>
    <w:rsid w:val="00A3565D"/>
    <w:rsid w:val="00A35C08"/>
    <w:rsid w:val="00A35D31"/>
    <w:rsid w:val="00A360F2"/>
    <w:rsid w:val="00A362C2"/>
    <w:rsid w:val="00A3663A"/>
    <w:rsid w:val="00A36855"/>
    <w:rsid w:val="00A36C28"/>
    <w:rsid w:val="00A37074"/>
    <w:rsid w:val="00A3767C"/>
    <w:rsid w:val="00A37EA3"/>
    <w:rsid w:val="00A400F5"/>
    <w:rsid w:val="00A40273"/>
    <w:rsid w:val="00A40377"/>
    <w:rsid w:val="00A4055B"/>
    <w:rsid w:val="00A40750"/>
    <w:rsid w:val="00A4093B"/>
    <w:rsid w:val="00A40A43"/>
    <w:rsid w:val="00A41741"/>
    <w:rsid w:val="00A41F43"/>
    <w:rsid w:val="00A4200D"/>
    <w:rsid w:val="00A42277"/>
    <w:rsid w:val="00A42302"/>
    <w:rsid w:val="00A425F8"/>
    <w:rsid w:val="00A42EB8"/>
    <w:rsid w:val="00A42FD7"/>
    <w:rsid w:val="00A4338E"/>
    <w:rsid w:val="00A435EB"/>
    <w:rsid w:val="00A438D6"/>
    <w:rsid w:val="00A43AEC"/>
    <w:rsid w:val="00A43BEC"/>
    <w:rsid w:val="00A44355"/>
    <w:rsid w:val="00A448C5"/>
    <w:rsid w:val="00A44A35"/>
    <w:rsid w:val="00A44DE8"/>
    <w:rsid w:val="00A44E6D"/>
    <w:rsid w:val="00A44F93"/>
    <w:rsid w:val="00A45BF5"/>
    <w:rsid w:val="00A462B9"/>
    <w:rsid w:val="00A46536"/>
    <w:rsid w:val="00A46815"/>
    <w:rsid w:val="00A46893"/>
    <w:rsid w:val="00A46AD3"/>
    <w:rsid w:val="00A46FF6"/>
    <w:rsid w:val="00A47045"/>
    <w:rsid w:val="00A472D9"/>
    <w:rsid w:val="00A47518"/>
    <w:rsid w:val="00A476D5"/>
    <w:rsid w:val="00A47CD4"/>
    <w:rsid w:val="00A47CD9"/>
    <w:rsid w:val="00A5052B"/>
    <w:rsid w:val="00A506DA"/>
    <w:rsid w:val="00A5198A"/>
    <w:rsid w:val="00A519B2"/>
    <w:rsid w:val="00A51F5A"/>
    <w:rsid w:val="00A526E4"/>
    <w:rsid w:val="00A52746"/>
    <w:rsid w:val="00A52B02"/>
    <w:rsid w:val="00A52FA2"/>
    <w:rsid w:val="00A53E22"/>
    <w:rsid w:val="00A542BE"/>
    <w:rsid w:val="00A54434"/>
    <w:rsid w:val="00A54586"/>
    <w:rsid w:val="00A54749"/>
    <w:rsid w:val="00A554FD"/>
    <w:rsid w:val="00A558B5"/>
    <w:rsid w:val="00A55BF3"/>
    <w:rsid w:val="00A55CBA"/>
    <w:rsid w:val="00A55EFF"/>
    <w:rsid w:val="00A56408"/>
    <w:rsid w:val="00A5694F"/>
    <w:rsid w:val="00A56C0B"/>
    <w:rsid w:val="00A56E13"/>
    <w:rsid w:val="00A570C7"/>
    <w:rsid w:val="00A57144"/>
    <w:rsid w:val="00A57336"/>
    <w:rsid w:val="00A5760E"/>
    <w:rsid w:val="00A5788A"/>
    <w:rsid w:val="00A60166"/>
    <w:rsid w:val="00A601B2"/>
    <w:rsid w:val="00A6046F"/>
    <w:rsid w:val="00A60509"/>
    <w:rsid w:val="00A606F0"/>
    <w:rsid w:val="00A60797"/>
    <w:rsid w:val="00A60A6A"/>
    <w:rsid w:val="00A61296"/>
    <w:rsid w:val="00A614AD"/>
    <w:rsid w:val="00A615E9"/>
    <w:rsid w:val="00A61C11"/>
    <w:rsid w:val="00A61C8E"/>
    <w:rsid w:val="00A61CBC"/>
    <w:rsid w:val="00A62277"/>
    <w:rsid w:val="00A622C2"/>
    <w:rsid w:val="00A6260A"/>
    <w:rsid w:val="00A6285F"/>
    <w:rsid w:val="00A62901"/>
    <w:rsid w:val="00A62CB3"/>
    <w:rsid w:val="00A62F48"/>
    <w:rsid w:val="00A62FE5"/>
    <w:rsid w:val="00A63438"/>
    <w:rsid w:val="00A634EE"/>
    <w:rsid w:val="00A63657"/>
    <w:rsid w:val="00A63B33"/>
    <w:rsid w:val="00A6477B"/>
    <w:rsid w:val="00A64C37"/>
    <w:rsid w:val="00A65E65"/>
    <w:rsid w:val="00A6618F"/>
    <w:rsid w:val="00A66579"/>
    <w:rsid w:val="00A668EC"/>
    <w:rsid w:val="00A66D49"/>
    <w:rsid w:val="00A671A1"/>
    <w:rsid w:val="00A671AD"/>
    <w:rsid w:val="00A67338"/>
    <w:rsid w:val="00A676EF"/>
    <w:rsid w:val="00A6773E"/>
    <w:rsid w:val="00A67899"/>
    <w:rsid w:val="00A67A53"/>
    <w:rsid w:val="00A67CD1"/>
    <w:rsid w:val="00A67DDB"/>
    <w:rsid w:val="00A70070"/>
    <w:rsid w:val="00A701AA"/>
    <w:rsid w:val="00A7053D"/>
    <w:rsid w:val="00A70731"/>
    <w:rsid w:val="00A70DB2"/>
    <w:rsid w:val="00A71051"/>
    <w:rsid w:val="00A714CA"/>
    <w:rsid w:val="00A71677"/>
    <w:rsid w:val="00A716DB"/>
    <w:rsid w:val="00A7170D"/>
    <w:rsid w:val="00A722DB"/>
    <w:rsid w:val="00A72422"/>
    <w:rsid w:val="00A72471"/>
    <w:rsid w:val="00A728AF"/>
    <w:rsid w:val="00A72A06"/>
    <w:rsid w:val="00A730A4"/>
    <w:rsid w:val="00A7315C"/>
    <w:rsid w:val="00A732E7"/>
    <w:rsid w:val="00A73963"/>
    <w:rsid w:val="00A73D65"/>
    <w:rsid w:val="00A7404E"/>
    <w:rsid w:val="00A742E3"/>
    <w:rsid w:val="00A74369"/>
    <w:rsid w:val="00A7442A"/>
    <w:rsid w:val="00A7444B"/>
    <w:rsid w:val="00A746B6"/>
    <w:rsid w:val="00A74D98"/>
    <w:rsid w:val="00A74DFF"/>
    <w:rsid w:val="00A74F57"/>
    <w:rsid w:val="00A75963"/>
    <w:rsid w:val="00A75FEB"/>
    <w:rsid w:val="00A76307"/>
    <w:rsid w:val="00A76C02"/>
    <w:rsid w:val="00A76E6C"/>
    <w:rsid w:val="00A772FE"/>
    <w:rsid w:val="00A774CA"/>
    <w:rsid w:val="00A774E5"/>
    <w:rsid w:val="00A776F2"/>
    <w:rsid w:val="00A778D5"/>
    <w:rsid w:val="00A77986"/>
    <w:rsid w:val="00A7799E"/>
    <w:rsid w:val="00A8063D"/>
    <w:rsid w:val="00A80A61"/>
    <w:rsid w:val="00A80ACD"/>
    <w:rsid w:val="00A80D22"/>
    <w:rsid w:val="00A81734"/>
    <w:rsid w:val="00A81B27"/>
    <w:rsid w:val="00A81B59"/>
    <w:rsid w:val="00A8205B"/>
    <w:rsid w:val="00A82786"/>
    <w:rsid w:val="00A8290F"/>
    <w:rsid w:val="00A82A1D"/>
    <w:rsid w:val="00A83218"/>
    <w:rsid w:val="00A836E7"/>
    <w:rsid w:val="00A83B41"/>
    <w:rsid w:val="00A83E6A"/>
    <w:rsid w:val="00A8414F"/>
    <w:rsid w:val="00A856A8"/>
    <w:rsid w:val="00A8599B"/>
    <w:rsid w:val="00A85B3D"/>
    <w:rsid w:val="00A85FBD"/>
    <w:rsid w:val="00A86131"/>
    <w:rsid w:val="00A862EF"/>
    <w:rsid w:val="00A8681D"/>
    <w:rsid w:val="00A8687B"/>
    <w:rsid w:val="00A8693C"/>
    <w:rsid w:val="00A86C9E"/>
    <w:rsid w:val="00A86CBF"/>
    <w:rsid w:val="00A87A15"/>
    <w:rsid w:val="00A87A30"/>
    <w:rsid w:val="00A904BD"/>
    <w:rsid w:val="00A9071F"/>
    <w:rsid w:val="00A90A29"/>
    <w:rsid w:val="00A9182A"/>
    <w:rsid w:val="00A919C4"/>
    <w:rsid w:val="00A91A84"/>
    <w:rsid w:val="00A920C5"/>
    <w:rsid w:val="00A92234"/>
    <w:rsid w:val="00A92630"/>
    <w:rsid w:val="00A92C5E"/>
    <w:rsid w:val="00A92CB1"/>
    <w:rsid w:val="00A92DE0"/>
    <w:rsid w:val="00A9337B"/>
    <w:rsid w:val="00A93803"/>
    <w:rsid w:val="00A93837"/>
    <w:rsid w:val="00A93905"/>
    <w:rsid w:val="00A9497D"/>
    <w:rsid w:val="00A95407"/>
    <w:rsid w:val="00A9559C"/>
    <w:rsid w:val="00A9568A"/>
    <w:rsid w:val="00A9594D"/>
    <w:rsid w:val="00A95D7A"/>
    <w:rsid w:val="00A96131"/>
    <w:rsid w:val="00A96359"/>
    <w:rsid w:val="00A963F6"/>
    <w:rsid w:val="00A966D1"/>
    <w:rsid w:val="00A96802"/>
    <w:rsid w:val="00A96DB9"/>
    <w:rsid w:val="00A972FE"/>
    <w:rsid w:val="00A97B00"/>
    <w:rsid w:val="00A97F50"/>
    <w:rsid w:val="00AA0636"/>
    <w:rsid w:val="00AA0BA1"/>
    <w:rsid w:val="00AA0D8C"/>
    <w:rsid w:val="00AA161E"/>
    <w:rsid w:val="00AA16D9"/>
    <w:rsid w:val="00AA1751"/>
    <w:rsid w:val="00AA1FDC"/>
    <w:rsid w:val="00AA2399"/>
    <w:rsid w:val="00AA25D5"/>
    <w:rsid w:val="00AA26C8"/>
    <w:rsid w:val="00AA2953"/>
    <w:rsid w:val="00AA2AAB"/>
    <w:rsid w:val="00AA2D1A"/>
    <w:rsid w:val="00AA3001"/>
    <w:rsid w:val="00AA3A2B"/>
    <w:rsid w:val="00AA3B77"/>
    <w:rsid w:val="00AA400D"/>
    <w:rsid w:val="00AA41C6"/>
    <w:rsid w:val="00AA41EB"/>
    <w:rsid w:val="00AA425F"/>
    <w:rsid w:val="00AA478B"/>
    <w:rsid w:val="00AA47CE"/>
    <w:rsid w:val="00AA502F"/>
    <w:rsid w:val="00AA5D41"/>
    <w:rsid w:val="00AA5F16"/>
    <w:rsid w:val="00AA627F"/>
    <w:rsid w:val="00AA628C"/>
    <w:rsid w:val="00AA645E"/>
    <w:rsid w:val="00AA6611"/>
    <w:rsid w:val="00AA6BE0"/>
    <w:rsid w:val="00AA7092"/>
    <w:rsid w:val="00AA760B"/>
    <w:rsid w:val="00AA7762"/>
    <w:rsid w:val="00AA789C"/>
    <w:rsid w:val="00AB027B"/>
    <w:rsid w:val="00AB0329"/>
    <w:rsid w:val="00AB09EB"/>
    <w:rsid w:val="00AB0AC2"/>
    <w:rsid w:val="00AB1138"/>
    <w:rsid w:val="00AB120D"/>
    <w:rsid w:val="00AB124A"/>
    <w:rsid w:val="00AB14BC"/>
    <w:rsid w:val="00AB16EB"/>
    <w:rsid w:val="00AB1C06"/>
    <w:rsid w:val="00AB1C67"/>
    <w:rsid w:val="00AB2304"/>
    <w:rsid w:val="00AB242A"/>
    <w:rsid w:val="00AB27FC"/>
    <w:rsid w:val="00AB2FAD"/>
    <w:rsid w:val="00AB3A34"/>
    <w:rsid w:val="00AB3BB4"/>
    <w:rsid w:val="00AB3C02"/>
    <w:rsid w:val="00AB3C92"/>
    <w:rsid w:val="00AB3CE6"/>
    <w:rsid w:val="00AB3ED3"/>
    <w:rsid w:val="00AB3F50"/>
    <w:rsid w:val="00AB3F67"/>
    <w:rsid w:val="00AB4478"/>
    <w:rsid w:val="00AB474B"/>
    <w:rsid w:val="00AB4861"/>
    <w:rsid w:val="00AB4C76"/>
    <w:rsid w:val="00AB4EAC"/>
    <w:rsid w:val="00AB5052"/>
    <w:rsid w:val="00AB5A53"/>
    <w:rsid w:val="00AB5F7E"/>
    <w:rsid w:val="00AB6774"/>
    <w:rsid w:val="00AB68FB"/>
    <w:rsid w:val="00AB6BCE"/>
    <w:rsid w:val="00AB6DC2"/>
    <w:rsid w:val="00AB6EE3"/>
    <w:rsid w:val="00AB79B7"/>
    <w:rsid w:val="00AB7A03"/>
    <w:rsid w:val="00AB7C3B"/>
    <w:rsid w:val="00AC0096"/>
    <w:rsid w:val="00AC039E"/>
    <w:rsid w:val="00AC0631"/>
    <w:rsid w:val="00AC067C"/>
    <w:rsid w:val="00AC077A"/>
    <w:rsid w:val="00AC08EF"/>
    <w:rsid w:val="00AC0EE8"/>
    <w:rsid w:val="00AC121F"/>
    <w:rsid w:val="00AC1629"/>
    <w:rsid w:val="00AC1CCF"/>
    <w:rsid w:val="00AC1D52"/>
    <w:rsid w:val="00AC20BD"/>
    <w:rsid w:val="00AC2332"/>
    <w:rsid w:val="00AC2734"/>
    <w:rsid w:val="00AC29CD"/>
    <w:rsid w:val="00AC2A60"/>
    <w:rsid w:val="00AC2E59"/>
    <w:rsid w:val="00AC2F0D"/>
    <w:rsid w:val="00AC3320"/>
    <w:rsid w:val="00AC35B5"/>
    <w:rsid w:val="00AC39EB"/>
    <w:rsid w:val="00AC40F7"/>
    <w:rsid w:val="00AC4398"/>
    <w:rsid w:val="00AC4561"/>
    <w:rsid w:val="00AC4A9E"/>
    <w:rsid w:val="00AC4D46"/>
    <w:rsid w:val="00AC5027"/>
    <w:rsid w:val="00AC50DB"/>
    <w:rsid w:val="00AC56CB"/>
    <w:rsid w:val="00AC5B48"/>
    <w:rsid w:val="00AC5DC1"/>
    <w:rsid w:val="00AC62FD"/>
    <w:rsid w:val="00AC653E"/>
    <w:rsid w:val="00AC769C"/>
    <w:rsid w:val="00AC76BF"/>
    <w:rsid w:val="00AC7707"/>
    <w:rsid w:val="00AC7E94"/>
    <w:rsid w:val="00AD0876"/>
    <w:rsid w:val="00AD094A"/>
    <w:rsid w:val="00AD0A6F"/>
    <w:rsid w:val="00AD1052"/>
    <w:rsid w:val="00AD1188"/>
    <w:rsid w:val="00AD130D"/>
    <w:rsid w:val="00AD1488"/>
    <w:rsid w:val="00AD19DD"/>
    <w:rsid w:val="00AD1C34"/>
    <w:rsid w:val="00AD1DAB"/>
    <w:rsid w:val="00AD1DDC"/>
    <w:rsid w:val="00AD1ECE"/>
    <w:rsid w:val="00AD205A"/>
    <w:rsid w:val="00AD2083"/>
    <w:rsid w:val="00AD293E"/>
    <w:rsid w:val="00AD2B7C"/>
    <w:rsid w:val="00AD2E33"/>
    <w:rsid w:val="00AD2E5A"/>
    <w:rsid w:val="00AD33E1"/>
    <w:rsid w:val="00AD3851"/>
    <w:rsid w:val="00AD39E8"/>
    <w:rsid w:val="00AD42E9"/>
    <w:rsid w:val="00AD4CFC"/>
    <w:rsid w:val="00AD4F4B"/>
    <w:rsid w:val="00AD52DB"/>
    <w:rsid w:val="00AD53C7"/>
    <w:rsid w:val="00AD5592"/>
    <w:rsid w:val="00AD5634"/>
    <w:rsid w:val="00AD5792"/>
    <w:rsid w:val="00AD58E4"/>
    <w:rsid w:val="00AD5AD5"/>
    <w:rsid w:val="00AD5B96"/>
    <w:rsid w:val="00AD5B98"/>
    <w:rsid w:val="00AD5D68"/>
    <w:rsid w:val="00AD5E71"/>
    <w:rsid w:val="00AD623E"/>
    <w:rsid w:val="00AD63BC"/>
    <w:rsid w:val="00AD6986"/>
    <w:rsid w:val="00AD6C51"/>
    <w:rsid w:val="00AD6E25"/>
    <w:rsid w:val="00AD710D"/>
    <w:rsid w:val="00AD71AC"/>
    <w:rsid w:val="00AD79B2"/>
    <w:rsid w:val="00AD7A1B"/>
    <w:rsid w:val="00AD7A54"/>
    <w:rsid w:val="00AE013C"/>
    <w:rsid w:val="00AE0242"/>
    <w:rsid w:val="00AE03C4"/>
    <w:rsid w:val="00AE09E4"/>
    <w:rsid w:val="00AE14D6"/>
    <w:rsid w:val="00AE15B3"/>
    <w:rsid w:val="00AE16E6"/>
    <w:rsid w:val="00AE1858"/>
    <w:rsid w:val="00AE19BE"/>
    <w:rsid w:val="00AE22FA"/>
    <w:rsid w:val="00AE244C"/>
    <w:rsid w:val="00AE24CF"/>
    <w:rsid w:val="00AE2977"/>
    <w:rsid w:val="00AE2ADD"/>
    <w:rsid w:val="00AE30AC"/>
    <w:rsid w:val="00AE3353"/>
    <w:rsid w:val="00AE38E8"/>
    <w:rsid w:val="00AE3AF3"/>
    <w:rsid w:val="00AE3D47"/>
    <w:rsid w:val="00AE44CA"/>
    <w:rsid w:val="00AE4763"/>
    <w:rsid w:val="00AE4A93"/>
    <w:rsid w:val="00AE4D96"/>
    <w:rsid w:val="00AE551E"/>
    <w:rsid w:val="00AE60D2"/>
    <w:rsid w:val="00AE6181"/>
    <w:rsid w:val="00AE61FA"/>
    <w:rsid w:val="00AE6245"/>
    <w:rsid w:val="00AE6869"/>
    <w:rsid w:val="00AE6E55"/>
    <w:rsid w:val="00AE700A"/>
    <w:rsid w:val="00AE71A9"/>
    <w:rsid w:val="00AE74DB"/>
    <w:rsid w:val="00AE76B1"/>
    <w:rsid w:val="00AE777A"/>
    <w:rsid w:val="00AE7ABD"/>
    <w:rsid w:val="00AE7B1A"/>
    <w:rsid w:val="00AE7E6F"/>
    <w:rsid w:val="00AF0529"/>
    <w:rsid w:val="00AF0630"/>
    <w:rsid w:val="00AF0D8C"/>
    <w:rsid w:val="00AF16B9"/>
    <w:rsid w:val="00AF182C"/>
    <w:rsid w:val="00AF1899"/>
    <w:rsid w:val="00AF2017"/>
    <w:rsid w:val="00AF20BA"/>
    <w:rsid w:val="00AF239C"/>
    <w:rsid w:val="00AF25FA"/>
    <w:rsid w:val="00AF2639"/>
    <w:rsid w:val="00AF27BF"/>
    <w:rsid w:val="00AF3A58"/>
    <w:rsid w:val="00AF3E29"/>
    <w:rsid w:val="00AF3F12"/>
    <w:rsid w:val="00AF41BB"/>
    <w:rsid w:val="00AF44FD"/>
    <w:rsid w:val="00AF4590"/>
    <w:rsid w:val="00AF4A26"/>
    <w:rsid w:val="00AF4B03"/>
    <w:rsid w:val="00AF52DE"/>
    <w:rsid w:val="00AF570E"/>
    <w:rsid w:val="00AF58EC"/>
    <w:rsid w:val="00AF5BDB"/>
    <w:rsid w:val="00AF5D09"/>
    <w:rsid w:val="00AF5F04"/>
    <w:rsid w:val="00AF5FC2"/>
    <w:rsid w:val="00AF60C1"/>
    <w:rsid w:val="00AF6768"/>
    <w:rsid w:val="00AF68B7"/>
    <w:rsid w:val="00AF6C5E"/>
    <w:rsid w:val="00AF6D1C"/>
    <w:rsid w:val="00AF724F"/>
    <w:rsid w:val="00AF732D"/>
    <w:rsid w:val="00AF7436"/>
    <w:rsid w:val="00AF785E"/>
    <w:rsid w:val="00AF7B07"/>
    <w:rsid w:val="00AF7CDC"/>
    <w:rsid w:val="00B00325"/>
    <w:rsid w:val="00B005D3"/>
    <w:rsid w:val="00B00927"/>
    <w:rsid w:val="00B00956"/>
    <w:rsid w:val="00B00F19"/>
    <w:rsid w:val="00B01091"/>
    <w:rsid w:val="00B0149D"/>
    <w:rsid w:val="00B01848"/>
    <w:rsid w:val="00B01B39"/>
    <w:rsid w:val="00B01E53"/>
    <w:rsid w:val="00B01F6E"/>
    <w:rsid w:val="00B022C3"/>
    <w:rsid w:val="00B02696"/>
    <w:rsid w:val="00B02AFB"/>
    <w:rsid w:val="00B02B2C"/>
    <w:rsid w:val="00B03375"/>
    <w:rsid w:val="00B03519"/>
    <w:rsid w:val="00B036FB"/>
    <w:rsid w:val="00B03951"/>
    <w:rsid w:val="00B0452F"/>
    <w:rsid w:val="00B05144"/>
    <w:rsid w:val="00B05161"/>
    <w:rsid w:val="00B05163"/>
    <w:rsid w:val="00B05388"/>
    <w:rsid w:val="00B05720"/>
    <w:rsid w:val="00B0588D"/>
    <w:rsid w:val="00B05CAC"/>
    <w:rsid w:val="00B06199"/>
    <w:rsid w:val="00B061A4"/>
    <w:rsid w:val="00B065C3"/>
    <w:rsid w:val="00B0692E"/>
    <w:rsid w:val="00B06E88"/>
    <w:rsid w:val="00B0720D"/>
    <w:rsid w:val="00B0728C"/>
    <w:rsid w:val="00B072B5"/>
    <w:rsid w:val="00B0757B"/>
    <w:rsid w:val="00B075FA"/>
    <w:rsid w:val="00B07A51"/>
    <w:rsid w:val="00B07EB6"/>
    <w:rsid w:val="00B07F87"/>
    <w:rsid w:val="00B10178"/>
    <w:rsid w:val="00B10648"/>
    <w:rsid w:val="00B108C3"/>
    <w:rsid w:val="00B10BAF"/>
    <w:rsid w:val="00B10C63"/>
    <w:rsid w:val="00B1130D"/>
    <w:rsid w:val="00B11AAA"/>
    <w:rsid w:val="00B12B36"/>
    <w:rsid w:val="00B1369B"/>
    <w:rsid w:val="00B1382D"/>
    <w:rsid w:val="00B13E05"/>
    <w:rsid w:val="00B13F98"/>
    <w:rsid w:val="00B13FAE"/>
    <w:rsid w:val="00B14027"/>
    <w:rsid w:val="00B1437B"/>
    <w:rsid w:val="00B14993"/>
    <w:rsid w:val="00B14A96"/>
    <w:rsid w:val="00B14AE2"/>
    <w:rsid w:val="00B14D55"/>
    <w:rsid w:val="00B14E77"/>
    <w:rsid w:val="00B15353"/>
    <w:rsid w:val="00B15418"/>
    <w:rsid w:val="00B15B20"/>
    <w:rsid w:val="00B15F2B"/>
    <w:rsid w:val="00B16AAD"/>
    <w:rsid w:val="00B1706D"/>
    <w:rsid w:val="00B1720B"/>
    <w:rsid w:val="00B17588"/>
    <w:rsid w:val="00B17874"/>
    <w:rsid w:val="00B2014E"/>
    <w:rsid w:val="00B20BB5"/>
    <w:rsid w:val="00B21020"/>
    <w:rsid w:val="00B21754"/>
    <w:rsid w:val="00B21D81"/>
    <w:rsid w:val="00B21EBC"/>
    <w:rsid w:val="00B221F0"/>
    <w:rsid w:val="00B223F7"/>
    <w:rsid w:val="00B227F1"/>
    <w:rsid w:val="00B22980"/>
    <w:rsid w:val="00B22F45"/>
    <w:rsid w:val="00B236B6"/>
    <w:rsid w:val="00B2378C"/>
    <w:rsid w:val="00B237DB"/>
    <w:rsid w:val="00B23A72"/>
    <w:rsid w:val="00B23AB2"/>
    <w:rsid w:val="00B23BB1"/>
    <w:rsid w:val="00B23D59"/>
    <w:rsid w:val="00B23DAF"/>
    <w:rsid w:val="00B23F2D"/>
    <w:rsid w:val="00B24186"/>
    <w:rsid w:val="00B2452F"/>
    <w:rsid w:val="00B2463F"/>
    <w:rsid w:val="00B24DBE"/>
    <w:rsid w:val="00B24E6A"/>
    <w:rsid w:val="00B24FF3"/>
    <w:rsid w:val="00B2511D"/>
    <w:rsid w:val="00B2534A"/>
    <w:rsid w:val="00B2562A"/>
    <w:rsid w:val="00B25668"/>
    <w:rsid w:val="00B259A6"/>
    <w:rsid w:val="00B25E99"/>
    <w:rsid w:val="00B2604A"/>
    <w:rsid w:val="00B26700"/>
    <w:rsid w:val="00B26877"/>
    <w:rsid w:val="00B268AF"/>
    <w:rsid w:val="00B26BD4"/>
    <w:rsid w:val="00B26C3E"/>
    <w:rsid w:val="00B26F04"/>
    <w:rsid w:val="00B272CB"/>
    <w:rsid w:val="00B273FC"/>
    <w:rsid w:val="00B2790F"/>
    <w:rsid w:val="00B2798C"/>
    <w:rsid w:val="00B27E92"/>
    <w:rsid w:val="00B30203"/>
    <w:rsid w:val="00B30383"/>
    <w:rsid w:val="00B30DCC"/>
    <w:rsid w:val="00B30EE8"/>
    <w:rsid w:val="00B31949"/>
    <w:rsid w:val="00B319E6"/>
    <w:rsid w:val="00B3204F"/>
    <w:rsid w:val="00B3236B"/>
    <w:rsid w:val="00B32865"/>
    <w:rsid w:val="00B331F4"/>
    <w:rsid w:val="00B3332B"/>
    <w:rsid w:val="00B333A5"/>
    <w:rsid w:val="00B335EE"/>
    <w:rsid w:val="00B33668"/>
    <w:rsid w:val="00B3399A"/>
    <w:rsid w:val="00B33AC6"/>
    <w:rsid w:val="00B345C7"/>
    <w:rsid w:val="00B345EC"/>
    <w:rsid w:val="00B34936"/>
    <w:rsid w:val="00B3495E"/>
    <w:rsid w:val="00B34D9C"/>
    <w:rsid w:val="00B3527B"/>
    <w:rsid w:val="00B3529F"/>
    <w:rsid w:val="00B35920"/>
    <w:rsid w:val="00B3592D"/>
    <w:rsid w:val="00B359F7"/>
    <w:rsid w:val="00B35E69"/>
    <w:rsid w:val="00B35EFD"/>
    <w:rsid w:val="00B35FE5"/>
    <w:rsid w:val="00B361E0"/>
    <w:rsid w:val="00B3626E"/>
    <w:rsid w:val="00B36592"/>
    <w:rsid w:val="00B36656"/>
    <w:rsid w:val="00B367F1"/>
    <w:rsid w:val="00B36900"/>
    <w:rsid w:val="00B36962"/>
    <w:rsid w:val="00B36969"/>
    <w:rsid w:val="00B36986"/>
    <w:rsid w:val="00B36EF7"/>
    <w:rsid w:val="00B37E9F"/>
    <w:rsid w:val="00B402B9"/>
    <w:rsid w:val="00B40300"/>
    <w:rsid w:val="00B4069E"/>
    <w:rsid w:val="00B4090B"/>
    <w:rsid w:val="00B410C7"/>
    <w:rsid w:val="00B41179"/>
    <w:rsid w:val="00B41229"/>
    <w:rsid w:val="00B41364"/>
    <w:rsid w:val="00B41A03"/>
    <w:rsid w:val="00B42017"/>
    <w:rsid w:val="00B42C1C"/>
    <w:rsid w:val="00B4310C"/>
    <w:rsid w:val="00B43488"/>
    <w:rsid w:val="00B43780"/>
    <w:rsid w:val="00B438F4"/>
    <w:rsid w:val="00B43994"/>
    <w:rsid w:val="00B43AF4"/>
    <w:rsid w:val="00B43BAE"/>
    <w:rsid w:val="00B446D2"/>
    <w:rsid w:val="00B454D8"/>
    <w:rsid w:val="00B458B8"/>
    <w:rsid w:val="00B45BE2"/>
    <w:rsid w:val="00B45D2C"/>
    <w:rsid w:val="00B46140"/>
    <w:rsid w:val="00B4673E"/>
    <w:rsid w:val="00B4674C"/>
    <w:rsid w:val="00B46825"/>
    <w:rsid w:val="00B4702A"/>
    <w:rsid w:val="00B47051"/>
    <w:rsid w:val="00B47094"/>
    <w:rsid w:val="00B47A51"/>
    <w:rsid w:val="00B47C45"/>
    <w:rsid w:val="00B5041C"/>
    <w:rsid w:val="00B50522"/>
    <w:rsid w:val="00B50671"/>
    <w:rsid w:val="00B50915"/>
    <w:rsid w:val="00B50BD2"/>
    <w:rsid w:val="00B50DBD"/>
    <w:rsid w:val="00B5102B"/>
    <w:rsid w:val="00B51046"/>
    <w:rsid w:val="00B511B1"/>
    <w:rsid w:val="00B513F0"/>
    <w:rsid w:val="00B519C6"/>
    <w:rsid w:val="00B520A1"/>
    <w:rsid w:val="00B52473"/>
    <w:rsid w:val="00B524AB"/>
    <w:rsid w:val="00B52E95"/>
    <w:rsid w:val="00B52F84"/>
    <w:rsid w:val="00B53066"/>
    <w:rsid w:val="00B5366E"/>
    <w:rsid w:val="00B5393B"/>
    <w:rsid w:val="00B53D9F"/>
    <w:rsid w:val="00B54270"/>
    <w:rsid w:val="00B54390"/>
    <w:rsid w:val="00B543D9"/>
    <w:rsid w:val="00B54C5C"/>
    <w:rsid w:val="00B54E0D"/>
    <w:rsid w:val="00B55182"/>
    <w:rsid w:val="00B557F7"/>
    <w:rsid w:val="00B559E0"/>
    <w:rsid w:val="00B55D6E"/>
    <w:rsid w:val="00B5606D"/>
    <w:rsid w:val="00B5651C"/>
    <w:rsid w:val="00B5676E"/>
    <w:rsid w:val="00B567EA"/>
    <w:rsid w:val="00B568FF"/>
    <w:rsid w:val="00B5697C"/>
    <w:rsid w:val="00B56BD7"/>
    <w:rsid w:val="00B57272"/>
    <w:rsid w:val="00B574C6"/>
    <w:rsid w:val="00B5790A"/>
    <w:rsid w:val="00B57A47"/>
    <w:rsid w:val="00B607BB"/>
    <w:rsid w:val="00B608DC"/>
    <w:rsid w:val="00B60AE3"/>
    <w:rsid w:val="00B60B6D"/>
    <w:rsid w:val="00B60BE8"/>
    <w:rsid w:val="00B60D46"/>
    <w:rsid w:val="00B61368"/>
    <w:rsid w:val="00B615FF"/>
    <w:rsid w:val="00B61938"/>
    <w:rsid w:val="00B61D89"/>
    <w:rsid w:val="00B6295D"/>
    <w:rsid w:val="00B62B9F"/>
    <w:rsid w:val="00B62FC2"/>
    <w:rsid w:val="00B633EA"/>
    <w:rsid w:val="00B6381E"/>
    <w:rsid w:val="00B6391E"/>
    <w:rsid w:val="00B63EC9"/>
    <w:rsid w:val="00B642CE"/>
    <w:rsid w:val="00B649EF"/>
    <w:rsid w:val="00B64C8B"/>
    <w:rsid w:val="00B656F4"/>
    <w:rsid w:val="00B65746"/>
    <w:rsid w:val="00B658B8"/>
    <w:rsid w:val="00B65D3C"/>
    <w:rsid w:val="00B65E1A"/>
    <w:rsid w:val="00B66062"/>
    <w:rsid w:val="00B664D3"/>
    <w:rsid w:val="00B66666"/>
    <w:rsid w:val="00B66793"/>
    <w:rsid w:val="00B66B2F"/>
    <w:rsid w:val="00B66BFC"/>
    <w:rsid w:val="00B66EFC"/>
    <w:rsid w:val="00B67BAF"/>
    <w:rsid w:val="00B67CFD"/>
    <w:rsid w:val="00B67E2B"/>
    <w:rsid w:val="00B7001D"/>
    <w:rsid w:val="00B70106"/>
    <w:rsid w:val="00B703F7"/>
    <w:rsid w:val="00B7076D"/>
    <w:rsid w:val="00B708BC"/>
    <w:rsid w:val="00B7090D"/>
    <w:rsid w:val="00B70A7B"/>
    <w:rsid w:val="00B70B37"/>
    <w:rsid w:val="00B715A6"/>
    <w:rsid w:val="00B71852"/>
    <w:rsid w:val="00B71AB4"/>
    <w:rsid w:val="00B71ACC"/>
    <w:rsid w:val="00B71C7B"/>
    <w:rsid w:val="00B72074"/>
    <w:rsid w:val="00B7235A"/>
    <w:rsid w:val="00B729E6"/>
    <w:rsid w:val="00B72A1A"/>
    <w:rsid w:val="00B72AEB"/>
    <w:rsid w:val="00B72E0D"/>
    <w:rsid w:val="00B73406"/>
    <w:rsid w:val="00B735E1"/>
    <w:rsid w:val="00B73961"/>
    <w:rsid w:val="00B73A3D"/>
    <w:rsid w:val="00B73C10"/>
    <w:rsid w:val="00B73D63"/>
    <w:rsid w:val="00B7433E"/>
    <w:rsid w:val="00B749E2"/>
    <w:rsid w:val="00B74C93"/>
    <w:rsid w:val="00B751E4"/>
    <w:rsid w:val="00B751FE"/>
    <w:rsid w:val="00B752E2"/>
    <w:rsid w:val="00B75345"/>
    <w:rsid w:val="00B754E8"/>
    <w:rsid w:val="00B75539"/>
    <w:rsid w:val="00B7594B"/>
    <w:rsid w:val="00B75952"/>
    <w:rsid w:val="00B75B0F"/>
    <w:rsid w:val="00B76281"/>
    <w:rsid w:val="00B763EC"/>
    <w:rsid w:val="00B76588"/>
    <w:rsid w:val="00B76742"/>
    <w:rsid w:val="00B76BDD"/>
    <w:rsid w:val="00B772DA"/>
    <w:rsid w:val="00B7762F"/>
    <w:rsid w:val="00B77AA7"/>
    <w:rsid w:val="00B77DBD"/>
    <w:rsid w:val="00B77FBA"/>
    <w:rsid w:val="00B803DC"/>
    <w:rsid w:val="00B80830"/>
    <w:rsid w:val="00B80D56"/>
    <w:rsid w:val="00B80DE8"/>
    <w:rsid w:val="00B811F8"/>
    <w:rsid w:val="00B81D76"/>
    <w:rsid w:val="00B81E98"/>
    <w:rsid w:val="00B81F77"/>
    <w:rsid w:val="00B82418"/>
    <w:rsid w:val="00B826DC"/>
    <w:rsid w:val="00B8273F"/>
    <w:rsid w:val="00B82774"/>
    <w:rsid w:val="00B82B00"/>
    <w:rsid w:val="00B82B26"/>
    <w:rsid w:val="00B82E1B"/>
    <w:rsid w:val="00B835A0"/>
    <w:rsid w:val="00B8367C"/>
    <w:rsid w:val="00B839C0"/>
    <w:rsid w:val="00B839C6"/>
    <w:rsid w:val="00B83CCE"/>
    <w:rsid w:val="00B8442C"/>
    <w:rsid w:val="00B846A1"/>
    <w:rsid w:val="00B848BF"/>
    <w:rsid w:val="00B84982"/>
    <w:rsid w:val="00B84D97"/>
    <w:rsid w:val="00B84DF7"/>
    <w:rsid w:val="00B85652"/>
    <w:rsid w:val="00B856F8"/>
    <w:rsid w:val="00B8575E"/>
    <w:rsid w:val="00B85C30"/>
    <w:rsid w:val="00B85CAA"/>
    <w:rsid w:val="00B862D6"/>
    <w:rsid w:val="00B8674A"/>
    <w:rsid w:val="00B86A99"/>
    <w:rsid w:val="00B86BCA"/>
    <w:rsid w:val="00B87136"/>
    <w:rsid w:val="00B87CAC"/>
    <w:rsid w:val="00B904F6"/>
    <w:rsid w:val="00B9071C"/>
    <w:rsid w:val="00B90EAD"/>
    <w:rsid w:val="00B9102D"/>
    <w:rsid w:val="00B91686"/>
    <w:rsid w:val="00B917B6"/>
    <w:rsid w:val="00B918DC"/>
    <w:rsid w:val="00B91C5C"/>
    <w:rsid w:val="00B92024"/>
    <w:rsid w:val="00B920D9"/>
    <w:rsid w:val="00B92485"/>
    <w:rsid w:val="00B92623"/>
    <w:rsid w:val="00B93063"/>
    <w:rsid w:val="00B9312E"/>
    <w:rsid w:val="00B93157"/>
    <w:rsid w:val="00B934E2"/>
    <w:rsid w:val="00B93686"/>
    <w:rsid w:val="00B93687"/>
    <w:rsid w:val="00B93ADD"/>
    <w:rsid w:val="00B93B39"/>
    <w:rsid w:val="00B93BF8"/>
    <w:rsid w:val="00B93E44"/>
    <w:rsid w:val="00B942C7"/>
    <w:rsid w:val="00B94372"/>
    <w:rsid w:val="00B9498E"/>
    <w:rsid w:val="00B94994"/>
    <w:rsid w:val="00B94ACF"/>
    <w:rsid w:val="00B94E3D"/>
    <w:rsid w:val="00B94FF1"/>
    <w:rsid w:val="00B959EE"/>
    <w:rsid w:val="00B95DBB"/>
    <w:rsid w:val="00B96207"/>
    <w:rsid w:val="00B96277"/>
    <w:rsid w:val="00B962DE"/>
    <w:rsid w:val="00B96574"/>
    <w:rsid w:val="00B96AB3"/>
    <w:rsid w:val="00B97284"/>
    <w:rsid w:val="00B97443"/>
    <w:rsid w:val="00B9757E"/>
    <w:rsid w:val="00B97611"/>
    <w:rsid w:val="00B977CA"/>
    <w:rsid w:val="00B97D26"/>
    <w:rsid w:val="00BA0278"/>
    <w:rsid w:val="00BA048E"/>
    <w:rsid w:val="00BA058D"/>
    <w:rsid w:val="00BA0F14"/>
    <w:rsid w:val="00BA153A"/>
    <w:rsid w:val="00BA1685"/>
    <w:rsid w:val="00BA183F"/>
    <w:rsid w:val="00BA197F"/>
    <w:rsid w:val="00BA1991"/>
    <w:rsid w:val="00BA19C6"/>
    <w:rsid w:val="00BA19EE"/>
    <w:rsid w:val="00BA241B"/>
    <w:rsid w:val="00BA2615"/>
    <w:rsid w:val="00BA2C14"/>
    <w:rsid w:val="00BA2DF5"/>
    <w:rsid w:val="00BA3117"/>
    <w:rsid w:val="00BA329F"/>
    <w:rsid w:val="00BA381C"/>
    <w:rsid w:val="00BA3B6D"/>
    <w:rsid w:val="00BA3C3F"/>
    <w:rsid w:val="00BA475D"/>
    <w:rsid w:val="00BA47AF"/>
    <w:rsid w:val="00BA4C22"/>
    <w:rsid w:val="00BA4C5D"/>
    <w:rsid w:val="00BA5A5A"/>
    <w:rsid w:val="00BA5B6B"/>
    <w:rsid w:val="00BA63B4"/>
    <w:rsid w:val="00BA672B"/>
    <w:rsid w:val="00BA6C27"/>
    <w:rsid w:val="00BA700E"/>
    <w:rsid w:val="00BA70EF"/>
    <w:rsid w:val="00BA78C3"/>
    <w:rsid w:val="00BA7B7A"/>
    <w:rsid w:val="00BB002C"/>
    <w:rsid w:val="00BB06E4"/>
    <w:rsid w:val="00BB1348"/>
    <w:rsid w:val="00BB1C80"/>
    <w:rsid w:val="00BB2011"/>
    <w:rsid w:val="00BB2040"/>
    <w:rsid w:val="00BB2388"/>
    <w:rsid w:val="00BB257A"/>
    <w:rsid w:val="00BB2DFD"/>
    <w:rsid w:val="00BB3B65"/>
    <w:rsid w:val="00BB3B86"/>
    <w:rsid w:val="00BB3D12"/>
    <w:rsid w:val="00BB3DB3"/>
    <w:rsid w:val="00BB4188"/>
    <w:rsid w:val="00BB4286"/>
    <w:rsid w:val="00BB44B0"/>
    <w:rsid w:val="00BB47CA"/>
    <w:rsid w:val="00BB4BE6"/>
    <w:rsid w:val="00BB4F04"/>
    <w:rsid w:val="00BB51B0"/>
    <w:rsid w:val="00BB53F9"/>
    <w:rsid w:val="00BB5726"/>
    <w:rsid w:val="00BB5F6D"/>
    <w:rsid w:val="00BB60F9"/>
    <w:rsid w:val="00BB6328"/>
    <w:rsid w:val="00BB6A79"/>
    <w:rsid w:val="00BB6BA6"/>
    <w:rsid w:val="00BB6FD3"/>
    <w:rsid w:val="00BB7036"/>
    <w:rsid w:val="00BB71C9"/>
    <w:rsid w:val="00BB72CC"/>
    <w:rsid w:val="00BB75B2"/>
    <w:rsid w:val="00BB7649"/>
    <w:rsid w:val="00BB785C"/>
    <w:rsid w:val="00BC04B1"/>
    <w:rsid w:val="00BC07B9"/>
    <w:rsid w:val="00BC0A1D"/>
    <w:rsid w:val="00BC0B2D"/>
    <w:rsid w:val="00BC0CA7"/>
    <w:rsid w:val="00BC0CF7"/>
    <w:rsid w:val="00BC0FE6"/>
    <w:rsid w:val="00BC1650"/>
    <w:rsid w:val="00BC16A9"/>
    <w:rsid w:val="00BC1751"/>
    <w:rsid w:val="00BC1B91"/>
    <w:rsid w:val="00BC1BCF"/>
    <w:rsid w:val="00BC1DBD"/>
    <w:rsid w:val="00BC2851"/>
    <w:rsid w:val="00BC308A"/>
    <w:rsid w:val="00BC310D"/>
    <w:rsid w:val="00BC3627"/>
    <w:rsid w:val="00BC378D"/>
    <w:rsid w:val="00BC3DAB"/>
    <w:rsid w:val="00BC45B1"/>
    <w:rsid w:val="00BC4EC4"/>
    <w:rsid w:val="00BC525F"/>
    <w:rsid w:val="00BC5340"/>
    <w:rsid w:val="00BC5493"/>
    <w:rsid w:val="00BC5584"/>
    <w:rsid w:val="00BC5F1A"/>
    <w:rsid w:val="00BC603B"/>
    <w:rsid w:val="00BC61ED"/>
    <w:rsid w:val="00BC639A"/>
    <w:rsid w:val="00BC6459"/>
    <w:rsid w:val="00BC674D"/>
    <w:rsid w:val="00BC6794"/>
    <w:rsid w:val="00BC69B5"/>
    <w:rsid w:val="00BC6DCB"/>
    <w:rsid w:val="00BC7068"/>
    <w:rsid w:val="00BC718E"/>
    <w:rsid w:val="00BC778C"/>
    <w:rsid w:val="00BD0003"/>
    <w:rsid w:val="00BD02B8"/>
    <w:rsid w:val="00BD08DD"/>
    <w:rsid w:val="00BD0F2B"/>
    <w:rsid w:val="00BD162B"/>
    <w:rsid w:val="00BD1891"/>
    <w:rsid w:val="00BD22EC"/>
    <w:rsid w:val="00BD242B"/>
    <w:rsid w:val="00BD3423"/>
    <w:rsid w:val="00BD35F5"/>
    <w:rsid w:val="00BD3765"/>
    <w:rsid w:val="00BD3A46"/>
    <w:rsid w:val="00BD3C3D"/>
    <w:rsid w:val="00BD3C83"/>
    <w:rsid w:val="00BD3DE1"/>
    <w:rsid w:val="00BD4404"/>
    <w:rsid w:val="00BD4895"/>
    <w:rsid w:val="00BD4ADB"/>
    <w:rsid w:val="00BD4F11"/>
    <w:rsid w:val="00BD51AE"/>
    <w:rsid w:val="00BD5244"/>
    <w:rsid w:val="00BD5323"/>
    <w:rsid w:val="00BD55FA"/>
    <w:rsid w:val="00BD56F8"/>
    <w:rsid w:val="00BD5A2C"/>
    <w:rsid w:val="00BD64AC"/>
    <w:rsid w:val="00BD661E"/>
    <w:rsid w:val="00BD691B"/>
    <w:rsid w:val="00BD7257"/>
    <w:rsid w:val="00BD72A8"/>
    <w:rsid w:val="00BD72AB"/>
    <w:rsid w:val="00BD72B7"/>
    <w:rsid w:val="00BD77F8"/>
    <w:rsid w:val="00BD7A66"/>
    <w:rsid w:val="00BD7A70"/>
    <w:rsid w:val="00BE001B"/>
    <w:rsid w:val="00BE0684"/>
    <w:rsid w:val="00BE074C"/>
    <w:rsid w:val="00BE07E0"/>
    <w:rsid w:val="00BE0892"/>
    <w:rsid w:val="00BE0C37"/>
    <w:rsid w:val="00BE0E89"/>
    <w:rsid w:val="00BE0F72"/>
    <w:rsid w:val="00BE1395"/>
    <w:rsid w:val="00BE15CC"/>
    <w:rsid w:val="00BE1A80"/>
    <w:rsid w:val="00BE1EDE"/>
    <w:rsid w:val="00BE2113"/>
    <w:rsid w:val="00BE22D3"/>
    <w:rsid w:val="00BE23F0"/>
    <w:rsid w:val="00BE2547"/>
    <w:rsid w:val="00BE2581"/>
    <w:rsid w:val="00BE2677"/>
    <w:rsid w:val="00BE26B7"/>
    <w:rsid w:val="00BE26D7"/>
    <w:rsid w:val="00BE2A69"/>
    <w:rsid w:val="00BE2B2C"/>
    <w:rsid w:val="00BE3026"/>
    <w:rsid w:val="00BE330F"/>
    <w:rsid w:val="00BE3596"/>
    <w:rsid w:val="00BE3C6C"/>
    <w:rsid w:val="00BE4761"/>
    <w:rsid w:val="00BE4B02"/>
    <w:rsid w:val="00BE4B61"/>
    <w:rsid w:val="00BE4C09"/>
    <w:rsid w:val="00BE4CFD"/>
    <w:rsid w:val="00BE4E28"/>
    <w:rsid w:val="00BE5261"/>
    <w:rsid w:val="00BE5639"/>
    <w:rsid w:val="00BE5E45"/>
    <w:rsid w:val="00BE6475"/>
    <w:rsid w:val="00BE6BB2"/>
    <w:rsid w:val="00BE709A"/>
    <w:rsid w:val="00BE76B7"/>
    <w:rsid w:val="00BE7786"/>
    <w:rsid w:val="00BE77CB"/>
    <w:rsid w:val="00BE790C"/>
    <w:rsid w:val="00BE7B26"/>
    <w:rsid w:val="00BE7DA6"/>
    <w:rsid w:val="00BE7E87"/>
    <w:rsid w:val="00BF024B"/>
    <w:rsid w:val="00BF02C6"/>
    <w:rsid w:val="00BF061B"/>
    <w:rsid w:val="00BF1290"/>
    <w:rsid w:val="00BF225E"/>
    <w:rsid w:val="00BF2A1B"/>
    <w:rsid w:val="00BF2AC6"/>
    <w:rsid w:val="00BF3709"/>
    <w:rsid w:val="00BF375A"/>
    <w:rsid w:val="00BF4785"/>
    <w:rsid w:val="00BF4B78"/>
    <w:rsid w:val="00BF4CFD"/>
    <w:rsid w:val="00BF4E47"/>
    <w:rsid w:val="00BF54CC"/>
    <w:rsid w:val="00BF5558"/>
    <w:rsid w:val="00BF5601"/>
    <w:rsid w:val="00BF58E6"/>
    <w:rsid w:val="00BF5B01"/>
    <w:rsid w:val="00BF5B2E"/>
    <w:rsid w:val="00BF5C29"/>
    <w:rsid w:val="00BF5C4D"/>
    <w:rsid w:val="00BF5D5E"/>
    <w:rsid w:val="00BF5E69"/>
    <w:rsid w:val="00BF6188"/>
    <w:rsid w:val="00BF67EA"/>
    <w:rsid w:val="00BF6BEB"/>
    <w:rsid w:val="00BF6E23"/>
    <w:rsid w:val="00BF7135"/>
    <w:rsid w:val="00BF74A2"/>
    <w:rsid w:val="00BF7C1E"/>
    <w:rsid w:val="00BF7FBE"/>
    <w:rsid w:val="00BF7FC5"/>
    <w:rsid w:val="00C0012A"/>
    <w:rsid w:val="00C00456"/>
    <w:rsid w:val="00C005AF"/>
    <w:rsid w:val="00C00BC3"/>
    <w:rsid w:val="00C00FC5"/>
    <w:rsid w:val="00C014B2"/>
    <w:rsid w:val="00C01562"/>
    <w:rsid w:val="00C01967"/>
    <w:rsid w:val="00C01A81"/>
    <w:rsid w:val="00C01C2F"/>
    <w:rsid w:val="00C01F55"/>
    <w:rsid w:val="00C02362"/>
    <w:rsid w:val="00C0236F"/>
    <w:rsid w:val="00C02597"/>
    <w:rsid w:val="00C02708"/>
    <w:rsid w:val="00C02830"/>
    <w:rsid w:val="00C02CB0"/>
    <w:rsid w:val="00C03418"/>
    <w:rsid w:val="00C0357A"/>
    <w:rsid w:val="00C036D8"/>
    <w:rsid w:val="00C03FD2"/>
    <w:rsid w:val="00C0423A"/>
    <w:rsid w:val="00C04569"/>
    <w:rsid w:val="00C04AC7"/>
    <w:rsid w:val="00C04AEC"/>
    <w:rsid w:val="00C04B44"/>
    <w:rsid w:val="00C04F88"/>
    <w:rsid w:val="00C05531"/>
    <w:rsid w:val="00C055EF"/>
    <w:rsid w:val="00C0580F"/>
    <w:rsid w:val="00C05A4E"/>
    <w:rsid w:val="00C05B55"/>
    <w:rsid w:val="00C05CFD"/>
    <w:rsid w:val="00C05DCE"/>
    <w:rsid w:val="00C05E69"/>
    <w:rsid w:val="00C05FDC"/>
    <w:rsid w:val="00C06012"/>
    <w:rsid w:val="00C060AB"/>
    <w:rsid w:val="00C061B2"/>
    <w:rsid w:val="00C06368"/>
    <w:rsid w:val="00C065B0"/>
    <w:rsid w:val="00C068D9"/>
    <w:rsid w:val="00C06932"/>
    <w:rsid w:val="00C06EF3"/>
    <w:rsid w:val="00C07257"/>
    <w:rsid w:val="00C07672"/>
    <w:rsid w:val="00C0789A"/>
    <w:rsid w:val="00C07EDC"/>
    <w:rsid w:val="00C10180"/>
    <w:rsid w:val="00C101AC"/>
    <w:rsid w:val="00C106C0"/>
    <w:rsid w:val="00C10B02"/>
    <w:rsid w:val="00C10B9A"/>
    <w:rsid w:val="00C10D98"/>
    <w:rsid w:val="00C10DE8"/>
    <w:rsid w:val="00C119B0"/>
    <w:rsid w:val="00C11BEB"/>
    <w:rsid w:val="00C11F43"/>
    <w:rsid w:val="00C120DA"/>
    <w:rsid w:val="00C126B6"/>
    <w:rsid w:val="00C12FAE"/>
    <w:rsid w:val="00C139E2"/>
    <w:rsid w:val="00C13DBA"/>
    <w:rsid w:val="00C141F0"/>
    <w:rsid w:val="00C143DA"/>
    <w:rsid w:val="00C14441"/>
    <w:rsid w:val="00C14953"/>
    <w:rsid w:val="00C14CE9"/>
    <w:rsid w:val="00C14D08"/>
    <w:rsid w:val="00C151E1"/>
    <w:rsid w:val="00C1573D"/>
    <w:rsid w:val="00C15AA0"/>
    <w:rsid w:val="00C15B89"/>
    <w:rsid w:val="00C15C6B"/>
    <w:rsid w:val="00C15EEA"/>
    <w:rsid w:val="00C166C2"/>
    <w:rsid w:val="00C166C8"/>
    <w:rsid w:val="00C17319"/>
    <w:rsid w:val="00C174C6"/>
    <w:rsid w:val="00C17559"/>
    <w:rsid w:val="00C17657"/>
    <w:rsid w:val="00C179FD"/>
    <w:rsid w:val="00C17A18"/>
    <w:rsid w:val="00C17A6E"/>
    <w:rsid w:val="00C20380"/>
    <w:rsid w:val="00C2081D"/>
    <w:rsid w:val="00C20E34"/>
    <w:rsid w:val="00C20F53"/>
    <w:rsid w:val="00C2148A"/>
    <w:rsid w:val="00C218D7"/>
    <w:rsid w:val="00C22142"/>
    <w:rsid w:val="00C22E71"/>
    <w:rsid w:val="00C22F83"/>
    <w:rsid w:val="00C23234"/>
    <w:rsid w:val="00C233D1"/>
    <w:rsid w:val="00C23689"/>
    <w:rsid w:val="00C23696"/>
    <w:rsid w:val="00C23B73"/>
    <w:rsid w:val="00C23C72"/>
    <w:rsid w:val="00C23F85"/>
    <w:rsid w:val="00C23F8F"/>
    <w:rsid w:val="00C24312"/>
    <w:rsid w:val="00C245AE"/>
    <w:rsid w:val="00C24623"/>
    <w:rsid w:val="00C248D5"/>
    <w:rsid w:val="00C24B30"/>
    <w:rsid w:val="00C24D50"/>
    <w:rsid w:val="00C24D84"/>
    <w:rsid w:val="00C24E85"/>
    <w:rsid w:val="00C24EA5"/>
    <w:rsid w:val="00C257F7"/>
    <w:rsid w:val="00C259A2"/>
    <w:rsid w:val="00C25A3D"/>
    <w:rsid w:val="00C25ACB"/>
    <w:rsid w:val="00C25B47"/>
    <w:rsid w:val="00C25B48"/>
    <w:rsid w:val="00C25D80"/>
    <w:rsid w:val="00C260E2"/>
    <w:rsid w:val="00C26713"/>
    <w:rsid w:val="00C267C3"/>
    <w:rsid w:val="00C26AA5"/>
    <w:rsid w:val="00C26ABE"/>
    <w:rsid w:val="00C26D5E"/>
    <w:rsid w:val="00C26E80"/>
    <w:rsid w:val="00C271DA"/>
    <w:rsid w:val="00C27342"/>
    <w:rsid w:val="00C27802"/>
    <w:rsid w:val="00C27A35"/>
    <w:rsid w:val="00C27BA7"/>
    <w:rsid w:val="00C27F45"/>
    <w:rsid w:val="00C27F6A"/>
    <w:rsid w:val="00C3087C"/>
    <w:rsid w:val="00C3091A"/>
    <w:rsid w:val="00C30C29"/>
    <w:rsid w:val="00C30EC1"/>
    <w:rsid w:val="00C30F30"/>
    <w:rsid w:val="00C31372"/>
    <w:rsid w:val="00C3157E"/>
    <w:rsid w:val="00C31C55"/>
    <w:rsid w:val="00C32989"/>
    <w:rsid w:val="00C329EE"/>
    <w:rsid w:val="00C32AAE"/>
    <w:rsid w:val="00C32E69"/>
    <w:rsid w:val="00C33037"/>
    <w:rsid w:val="00C33126"/>
    <w:rsid w:val="00C3384E"/>
    <w:rsid w:val="00C343C5"/>
    <w:rsid w:val="00C34BFC"/>
    <w:rsid w:val="00C35050"/>
    <w:rsid w:val="00C35599"/>
    <w:rsid w:val="00C3576B"/>
    <w:rsid w:val="00C36274"/>
    <w:rsid w:val="00C36558"/>
    <w:rsid w:val="00C36603"/>
    <w:rsid w:val="00C3676F"/>
    <w:rsid w:val="00C3686D"/>
    <w:rsid w:val="00C36AEB"/>
    <w:rsid w:val="00C371A0"/>
    <w:rsid w:val="00C37755"/>
    <w:rsid w:val="00C37A78"/>
    <w:rsid w:val="00C37B05"/>
    <w:rsid w:val="00C37EA7"/>
    <w:rsid w:val="00C40535"/>
    <w:rsid w:val="00C407AA"/>
    <w:rsid w:val="00C407D9"/>
    <w:rsid w:val="00C409E9"/>
    <w:rsid w:val="00C40A7C"/>
    <w:rsid w:val="00C40AF7"/>
    <w:rsid w:val="00C40E6B"/>
    <w:rsid w:val="00C41166"/>
    <w:rsid w:val="00C41375"/>
    <w:rsid w:val="00C41587"/>
    <w:rsid w:val="00C420D8"/>
    <w:rsid w:val="00C42221"/>
    <w:rsid w:val="00C4252C"/>
    <w:rsid w:val="00C4293A"/>
    <w:rsid w:val="00C42D49"/>
    <w:rsid w:val="00C42F57"/>
    <w:rsid w:val="00C431E7"/>
    <w:rsid w:val="00C43491"/>
    <w:rsid w:val="00C4352A"/>
    <w:rsid w:val="00C43799"/>
    <w:rsid w:val="00C4396C"/>
    <w:rsid w:val="00C43A54"/>
    <w:rsid w:val="00C43EDD"/>
    <w:rsid w:val="00C444CD"/>
    <w:rsid w:val="00C44771"/>
    <w:rsid w:val="00C44A84"/>
    <w:rsid w:val="00C45511"/>
    <w:rsid w:val="00C455ED"/>
    <w:rsid w:val="00C459F7"/>
    <w:rsid w:val="00C45CEA"/>
    <w:rsid w:val="00C45F12"/>
    <w:rsid w:val="00C46865"/>
    <w:rsid w:val="00C471C5"/>
    <w:rsid w:val="00C47595"/>
    <w:rsid w:val="00C4767B"/>
    <w:rsid w:val="00C47C37"/>
    <w:rsid w:val="00C47DA7"/>
    <w:rsid w:val="00C47E4E"/>
    <w:rsid w:val="00C47F40"/>
    <w:rsid w:val="00C50124"/>
    <w:rsid w:val="00C506E2"/>
    <w:rsid w:val="00C512F4"/>
    <w:rsid w:val="00C5154E"/>
    <w:rsid w:val="00C51655"/>
    <w:rsid w:val="00C51B8E"/>
    <w:rsid w:val="00C51BC3"/>
    <w:rsid w:val="00C5210A"/>
    <w:rsid w:val="00C5230D"/>
    <w:rsid w:val="00C525C8"/>
    <w:rsid w:val="00C52A37"/>
    <w:rsid w:val="00C52C61"/>
    <w:rsid w:val="00C52F9A"/>
    <w:rsid w:val="00C53D72"/>
    <w:rsid w:val="00C53F29"/>
    <w:rsid w:val="00C5458E"/>
    <w:rsid w:val="00C54A28"/>
    <w:rsid w:val="00C54D22"/>
    <w:rsid w:val="00C55077"/>
    <w:rsid w:val="00C552CB"/>
    <w:rsid w:val="00C55512"/>
    <w:rsid w:val="00C55FAF"/>
    <w:rsid w:val="00C56361"/>
    <w:rsid w:val="00C56A63"/>
    <w:rsid w:val="00C56FD4"/>
    <w:rsid w:val="00C571B5"/>
    <w:rsid w:val="00C57387"/>
    <w:rsid w:val="00C57840"/>
    <w:rsid w:val="00C5795C"/>
    <w:rsid w:val="00C57A53"/>
    <w:rsid w:val="00C57B8A"/>
    <w:rsid w:val="00C57D3D"/>
    <w:rsid w:val="00C602DB"/>
    <w:rsid w:val="00C606E6"/>
    <w:rsid w:val="00C607B1"/>
    <w:rsid w:val="00C60803"/>
    <w:rsid w:val="00C60A31"/>
    <w:rsid w:val="00C60B15"/>
    <w:rsid w:val="00C61434"/>
    <w:rsid w:val="00C614F9"/>
    <w:rsid w:val="00C615A4"/>
    <w:rsid w:val="00C6171C"/>
    <w:rsid w:val="00C61A69"/>
    <w:rsid w:val="00C622CB"/>
    <w:rsid w:val="00C62354"/>
    <w:rsid w:val="00C6235B"/>
    <w:rsid w:val="00C627FC"/>
    <w:rsid w:val="00C62A69"/>
    <w:rsid w:val="00C62A9E"/>
    <w:rsid w:val="00C62A9F"/>
    <w:rsid w:val="00C62E6C"/>
    <w:rsid w:val="00C63027"/>
    <w:rsid w:val="00C6311B"/>
    <w:rsid w:val="00C631C2"/>
    <w:rsid w:val="00C634E9"/>
    <w:rsid w:val="00C63545"/>
    <w:rsid w:val="00C63659"/>
    <w:rsid w:val="00C639CC"/>
    <w:rsid w:val="00C63B17"/>
    <w:rsid w:val="00C640B0"/>
    <w:rsid w:val="00C6445B"/>
    <w:rsid w:val="00C644E1"/>
    <w:rsid w:val="00C64615"/>
    <w:rsid w:val="00C64908"/>
    <w:rsid w:val="00C64E30"/>
    <w:rsid w:val="00C64E7B"/>
    <w:rsid w:val="00C64F93"/>
    <w:rsid w:val="00C65398"/>
    <w:rsid w:val="00C653DC"/>
    <w:rsid w:val="00C6540E"/>
    <w:rsid w:val="00C65919"/>
    <w:rsid w:val="00C65A21"/>
    <w:rsid w:val="00C65A29"/>
    <w:rsid w:val="00C65BB1"/>
    <w:rsid w:val="00C66297"/>
    <w:rsid w:val="00C6641E"/>
    <w:rsid w:val="00C66840"/>
    <w:rsid w:val="00C668F2"/>
    <w:rsid w:val="00C669FB"/>
    <w:rsid w:val="00C66A2A"/>
    <w:rsid w:val="00C66A78"/>
    <w:rsid w:val="00C67251"/>
    <w:rsid w:val="00C67299"/>
    <w:rsid w:val="00C67303"/>
    <w:rsid w:val="00C6776B"/>
    <w:rsid w:val="00C70217"/>
    <w:rsid w:val="00C7252A"/>
    <w:rsid w:val="00C72878"/>
    <w:rsid w:val="00C72D96"/>
    <w:rsid w:val="00C7308A"/>
    <w:rsid w:val="00C7317C"/>
    <w:rsid w:val="00C73BB9"/>
    <w:rsid w:val="00C73C02"/>
    <w:rsid w:val="00C73C5F"/>
    <w:rsid w:val="00C73CF3"/>
    <w:rsid w:val="00C73E4C"/>
    <w:rsid w:val="00C742CA"/>
    <w:rsid w:val="00C74764"/>
    <w:rsid w:val="00C74DB0"/>
    <w:rsid w:val="00C750C2"/>
    <w:rsid w:val="00C762EF"/>
    <w:rsid w:val="00C76624"/>
    <w:rsid w:val="00C76850"/>
    <w:rsid w:val="00C76AEB"/>
    <w:rsid w:val="00C771E1"/>
    <w:rsid w:val="00C7747A"/>
    <w:rsid w:val="00C776F9"/>
    <w:rsid w:val="00C77A2D"/>
    <w:rsid w:val="00C77AF4"/>
    <w:rsid w:val="00C77CE1"/>
    <w:rsid w:val="00C77D6F"/>
    <w:rsid w:val="00C77EF4"/>
    <w:rsid w:val="00C80029"/>
    <w:rsid w:val="00C80215"/>
    <w:rsid w:val="00C80DC3"/>
    <w:rsid w:val="00C80FA9"/>
    <w:rsid w:val="00C81010"/>
    <w:rsid w:val="00C81071"/>
    <w:rsid w:val="00C812E7"/>
    <w:rsid w:val="00C81788"/>
    <w:rsid w:val="00C81D35"/>
    <w:rsid w:val="00C81F6A"/>
    <w:rsid w:val="00C824FF"/>
    <w:rsid w:val="00C8258F"/>
    <w:rsid w:val="00C8276E"/>
    <w:rsid w:val="00C82DA9"/>
    <w:rsid w:val="00C82E87"/>
    <w:rsid w:val="00C83B15"/>
    <w:rsid w:val="00C83B26"/>
    <w:rsid w:val="00C8433B"/>
    <w:rsid w:val="00C84523"/>
    <w:rsid w:val="00C84580"/>
    <w:rsid w:val="00C85337"/>
    <w:rsid w:val="00C855DD"/>
    <w:rsid w:val="00C856A1"/>
    <w:rsid w:val="00C8571C"/>
    <w:rsid w:val="00C85B73"/>
    <w:rsid w:val="00C8637F"/>
    <w:rsid w:val="00C863BC"/>
    <w:rsid w:val="00C86518"/>
    <w:rsid w:val="00C866BD"/>
    <w:rsid w:val="00C86786"/>
    <w:rsid w:val="00C869FF"/>
    <w:rsid w:val="00C86B25"/>
    <w:rsid w:val="00C86D76"/>
    <w:rsid w:val="00C87229"/>
    <w:rsid w:val="00C873FB"/>
    <w:rsid w:val="00C8745E"/>
    <w:rsid w:val="00C876A3"/>
    <w:rsid w:val="00C87911"/>
    <w:rsid w:val="00C87F15"/>
    <w:rsid w:val="00C90446"/>
    <w:rsid w:val="00C9044F"/>
    <w:rsid w:val="00C906E5"/>
    <w:rsid w:val="00C90C3C"/>
    <w:rsid w:val="00C90F15"/>
    <w:rsid w:val="00C91047"/>
    <w:rsid w:val="00C91372"/>
    <w:rsid w:val="00C919C9"/>
    <w:rsid w:val="00C91F36"/>
    <w:rsid w:val="00C920C7"/>
    <w:rsid w:val="00C92191"/>
    <w:rsid w:val="00C92478"/>
    <w:rsid w:val="00C928FF"/>
    <w:rsid w:val="00C92E2F"/>
    <w:rsid w:val="00C93349"/>
    <w:rsid w:val="00C938FB"/>
    <w:rsid w:val="00C93D2D"/>
    <w:rsid w:val="00C93F84"/>
    <w:rsid w:val="00C94299"/>
    <w:rsid w:val="00C942CD"/>
    <w:rsid w:val="00C9454E"/>
    <w:rsid w:val="00C94794"/>
    <w:rsid w:val="00C947BC"/>
    <w:rsid w:val="00C947D3"/>
    <w:rsid w:val="00C9497D"/>
    <w:rsid w:val="00C94B6F"/>
    <w:rsid w:val="00C94DDB"/>
    <w:rsid w:val="00C95560"/>
    <w:rsid w:val="00C958ED"/>
    <w:rsid w:val="00C95D84"/>
    <w:rsid w:val="00C95E55"/>
    <w:rsid w:val="00C95FB7"/>
    <w:rsid w:val="00C96238"/>
    <w:rsid w:val="00C96AB3"/>
    <w:rsid w:val="00C96AC4"/>
    <w:rsid w:val="00C96EA2"/>
    <w:rsid w:val="00C96F14"/>
    <w:rsid w:val="00C9770D"/>
    <w:rsid w:val="00C97EF9"/>
    <w:rsid w:val="00C97F6E"/>
    <w:rsid w:val="00CA00A7"/>
    <w:rsid w:val="00CA014E"/>
    <w:rsid w:val="00CA04E9"/>
    <w:rsid w:val="00CA05A0"/>
    <w:rsid w:val="00CA06D3"/>
    <w:rsid w:val="00CA0739"/>
    <w:rsid w:val="00CA097F"/>
    <w:rsid w:val="00CA0BB2"/>
    <w:rsid w:val="00CA0D1D"/>
    <w:rsid w:val="00CA0E12"/>
    <w:rsid w:val="00CA1C8D"/>
    <w:rsid w:val="00CA1CDD"/>
    <w:rsid w:val="00CA1DCB"/>
    <w:rsid w:val="00CA26E3"/>
    <w:rsid w:val="00CA2DF6"/>
    <w:rsid w:val="00CA3788"/>
    <w:rsid w:val="00CA3ACF"/>
    <w:rsid w:val="00CA3D4B"/>
    <w:rsid w:val="00CA3DDB"/>
    <w:rsid w:val="00CA3E7F"/>
    <w:rsid w:val="00CA3F6C"/>
    <w:rsid w:val="00CA3FAD"/>
    <w:rsid w:val="00CA4218"/>
    <w:rsid w:val="00CA443F"/>
    <w:rsid w:val="00CA4512"/>
    <w:rsid w:val="00CA4628"/>
    <w:rsid w:val="00CA4738"/>
    <w:rsid w:val="00CA47E2"/>
    <w:rsid w:val="00CA48AE"/>
    <w:rsid w:val="00CA4908"/>
    <w:rsid w:val="00CA4CC2"/>
    <w:rsid w:val="00CA4F9D"/>
    <w:rsid w:val="00CA563E"/>
    <w:rsid w:val="00CA56F2"/>
    <w:rsid w:val="00CA571E"/>
    <w:rsid w:val="00CA58E1"/>
    <w:rsid w:val="00CA5AE0"/>
    <w:rsid w:val="00CA5E89"/>
    <w:rsid w:val="00CA5F9C"/>
    <w:rsid w:val="00CA5FC7"/>
    <w:rsid w:val="00CA6657"/>
    <w:rsid w:val="00CA66C0"/>
    <w:rsid w:val="00CA6882"/>
    <w:rsid w:val="00CA6945"/>
    <w:rsid w:val="00CA69A7"/>
    <w:rsid w:val="00CA69AE"/>
    <w:rsid w:val="00CA6B86"/>
    <w:rsid w:val="00CA6C6D"/>
    <w:rsid w:val="00CA6E9F"/>
    <w:rsid w:val="00CA74D4"/>
    <w:rsid w:val="00CA7CE2"/>
    <w:rsid w:val="00CA7D5B"/>
    <w:rsid w:val="00CA7E94"/>
    <w:rsid w:val="00CB0157"/>
    <w:rsid w:val="00CB0312"/>
    <w:rsid w:val="00CB0628"/>
    <w:rsid w:val="00CB0968"/>
    <w:rsid w:val="00CB0A6F"/>
    <w:rsid w:val="00CB0D61"/>
    <w:rsid w:val="00CB0D66"/>
    <w:rsid w:val="00CB0DB2"/>
    <w:rsid w:val="00CB136A"/>
    <w:rsid w:val="00CB1979"/>
    <w:rsid w:val="00CB24BA"/>
    <w:rsid w:val="00CB2723"/>
    <w:rsid w:val="00CB275F"/>
    <w:rsid w:val="00CB28B3"/>
    <w:rsid w:val="00CB2B67"/>
    <w:rsid w:val="00CB2BFD"/>
    <w:rsid w:val="00CB2F89"/>
    <w:rsid w:val="00CB3CC6"/>
    <w:rsid w:val="00CB3E13"/>
    <w:rsid w:val="00CB3EC2"/>
    <w:rsid w:val="00CB42B7"/>
    <w:rsid w:val="00CB4A58"/>
    <w:rsid w:val="00CB4B76"/>
    <w:rsid w:val="00CB4DFE"/>
    <w:rsid w:val="00CB504F"/>
    <w:rsid w:val="00CB58D2"/>
    <w:rsid w:val="00CB5CB6"/>
    <w:rsid w:val="00CB62C8"/>
    <w:rsid w:val="00CB62D5"/>
    <w:rsid w:val="00CB639B"/>
    <w:rsid w:val="00CB6610"/>
    <w:rsid w:val="00CB6AC8"/>
    <w:rsid w:val="00CB6EC9"/>
    <w:rsid w:val="00CB7377"/>
    <w:rsid w:val="00CB77FE"/>
    <w:rsid w:val="00CB78A7"/>
    <w:rsid w:val="00CC00D2"/>
    <w:rsid w:val="00CC01E8"/>
    <w:rsid w:val="00CC09A4"/>
    <w:rsid w:val="00CC0CA0"/>
    <w:rsid w:val="00CC10E2"/>
    <w:rsid w:val="00CC1524"/>
    <w:rsid w:val="00CC15AF"/>
    <w:rsid w:val="00CC19C8"/>
    <w:rsid w:val="00CC1BEF"/>
    <w:rsid w:val="00CC1C51"/>
    <w:rsid w:val="00CC1D1A"/>
    <w:rsid w:val="00CC251C"/>
    <w:rsid w:val="00CC2791"/>
    <w:rsid w:val="00CC2B4B"/>
    <w:rsid w:val="00CC2DB9"/>
    <w:rsid w:val="00CC2E3F"/>
    <w:rsid w:val="00CC34AC"/>
    <w:rsid w:val="00CC3D85"/>
    <w:rsid w:val="00CC40C4"/>
    <w:rsid w:val="00CC430D"/>
    <w:rsid w:val="00CC4447"/>
    <w:rsid w:val="00CC4470"/>
    <w:rsid w:val="00CC4CE3"/>
    <w:rsid w:val="00CC4FD8"/>
    <w:rsid w:val="00CC559F"/>
    <w:rsid w:val="00CC57D8"/>
    <w:rsid w:val="00CC5819"/>
    <w:rsid w:val="00CC5D7F"/>
    <w:rsid w:val="00CC6793"/>
    <w:rsid w:val="00CC7186"/>
    <w:rsid w:val="00CC729F"/>
    <w:rsid w:val="00CC78C5"/>
    <w:rsid w:val="00CC7990"/>
    <w:rsid w:val="00CC7CB8"/>
    <w:rsid w:val="00CD01DD"/>
    <w:rsid w:val="00CD02AD"/>
    <w:rsid w:val="00CD0508"/>
    <w:rsid w:val="00CD05DE"/>
    <w:rsid w:val="00CD09EF"/>
    <w:rsid w:val="00CD0C16"/>
    <w:rsid w:val="00CD10BC"/>
    <w:rsid w:val="00CD14AD"/>
    <w:rsid w:val="00CD19D5"/>
    <w:rsid w:val="00CD1AEB"/>
    <w:rsid w:val="00CD1C6F"/>
    <w:rsid w:val="00CD2211"/>
    <w:rsid w:val="00CD229C"/>
    <w:rsid w:val="00CD2450"/>
    <w:rsid w:val="00CD2BAF"/>
    <w:rsid w:val="00CD2D75"/>
    <w:rsid w:val="00CD2FA9"/>
    <w:rsid w:val="00CD3628"/>
    <w:rsid w:val="00CD3E5A"/>
    <w:rsid w:val="00CD3EFD"/>
    <w:rsid w:val="00CD4708"/>
    <w:rsid w:val="00CD537B"/>
    <w:rsid w:val="00CD5519"/>
    <w:rsid w:val="00CD5893"/>
    <w:rsid w:val="00CD59B1"/>
    <w:rsid w:val="00CD5AC9"/>
    <w:rsid w:val="00CD5AD4"/>
    <w:rsid w:val="00CD5F7A"/>
    <w:rsid w:val="00CD6161"/>
    <w:rsid w:val="00CD6214"/>
    <w:rsid w:val="00CD68C7"/>
    <w:rsid w:val="00CD6EB1"/>
    <w:rsid w:val="00CD6FA4"/>
    <w:rsid w:val="00CD7330"/>
    <w:rsid w:val="00CD76C2"/>
    <w:rsid w:val="00CD7C36"/>
    <w:rsid w:val="00CD7C70"/>
    <w:rsid w:val="00CE0311"/>
    <w:rsid w:val="00CE12E6"/>
    <w:rsid w:val="00CE1C93"/>
    <w:rsid w:val="00CE2448"/>
    <w:rsid w:val="00CE247C"/>
    <w:rsid w:val="00CE284F"/>
    <w:rsid w:val="00CE28FF"/>
    <w:rsid w:val="00CE2E90"/>
    <w:rsid w:val="00CE2FC2"/>
    <w:rsid w:val="00CE31F8"/>
    <w:rsid w:val="00CE3453"/>
    <w:rsid w:val="00CE37B4"/>
    <w:rsid w:val="00CE38C0"/>
    <w:rsid w:val="00CE3BC0"/>
    <w:rsid w:val="00CE43D9"/>
    <w:rsid w:val="00CE4721"/>
    <w:rsid w:val="00CE4F91"/>
    <w:rsid w:val="00CE4F94"/>
    <w:rsid w:val="00CE55CB"/>
    <w:rsid w:val="00CE5748"/>
    <w:rsid w:val="00CE5D6B"/>
    <w:rsid w:val="00CE6264"/>
    <w:rsid w:val="00CE6D8F"/>
    <w:rsid w:val="00CE6DEA"/>
    <w:rsid w:val="00CE70DB"/>
    <w:rsid w:val="00CE79F4"/>
    <w:rsid w:val="00CE7B73"/>
    <w:rsid w:val="00CE7CCC"/>
    <w:rsid w:val="00CF0359"/>
    <w:rsid w:val="00CF0776"/>
    <w:rsid w:val="00CF0795"/>
    <w:rsid w:val="00CF07C0"/>
    <w:rsid w:val="00CF0CEB"/>
    <w:rsid w:val="00CF0DDF"/>
    <w:rsid w:val="00CF11C0"/>
    <w:rsid w:val="00CF153D"/>
    <w:rsid w:val="00CF1667"/>
    <w:rsid w:val="00CF18E7"/>
    <w:rsid w:val="00CF1A69"/>
    <w:rsid w:val="00CF1E40"/>
    <w:rsid w:val="00CF23C2"/>
    <w:rsid w:val="00CF2BB5"/>
    <w:rsid w:val="00CF2EE2"/>
    <w:rsid w:val="00CF38FB"/>
    <w:rsid w:val="00CF3FC3"/>
    <w:rsid w:val="00CF43CB"/>
    <w:rsid w:val="00CF4AAA"/>
    <w:rsid w:val="00CF4C64"/>
    <w:rsid w:val="00CF4D9F"/>
    <w:rsid w:val="00CF4E95"/>
    <w:rsid w:val="00CF4FE0"/>
    <w:rsid w:val="00CF50E3"/>
    <w:rsid w:val="00CF573D"/>
    <w:rsid w:val="00CF5BCD"/>
    <w:rsid w:val="00CF60D5"/>
    <w:rsid w:val="00CF6255"/>
    <w:rsid w:val="00CF64D3"/>
    <w:rsid w:val="00CF6C82"/>
    <w:rsid w:val="00CF6DFC"/>
    <w:rsid w:val="00CF6E05"/>
    <w:rsid w:val="00CF72DF"/>
    <w:rsid w:val="00CF73F1"/>
    <w:rsid w:val="00CF7799"/>
    <w:rsid w:val="00CF7A8A"/>
    <w:rsid w:val="00CF7F15"/>
    <w:rsid w:val="00D003ED"/>
    <w:rsid w:val="00D004E1"/>
    <w:rsid w:val="00D00BCB"/>
    <w:rsid w:val="00D012CE"/>
    <w:rsid w:val="00D0144E"/>
    <w:rsid w:val="00D014A6"/>
    <w:rsid w:val="00D015E3"/>
    <w:rsid w:val="00D017C1"/>
    <w:rsid w:val="00D018CC"/>
    <w:rsid w:val="00D018D2"/>
    <w:rsid w:val="00D02283"/>
    <w:rsid w:val="00D02366"/>
    <w:rsid w:val="00D028B1"/>
    <w:rsid w:val="00D02ADA"/>
    <w:rsid w:val="00D03494"/>
    <w:rsid w:val="00D0370C"/>
    <w:rsid w:val="00D03A93"/>
    <w:rsid w:val="00D03B2A"/>
    <w:rsid w:val="00D03CDF"/>
    <w:rsid w:val="00D03FD9"/>
    <w:rsid w:val="00D04318"/>
    <w:rsid w:val="00D04ABA"/>
    <w:rsid w:val="00D04CF1"/>
    <w:rsid w:val="00D04EFA"/>
    <w:rsid w:val="00D04F97"/>
    <w:rsid w:val="00D05597"/>
    <w:rsid w:val="00D05690"/>
    <w:rsid w:val="00D05C16"/>
    <w:rsid w:val="00D05F10"/>
    <w:rsid w:val="00D06205"/>
    <w:rsid w:val="00D072E1"/>
    <w:rsid w:val="00D072E8"/>
    <w:rsid w:val="00D0743B"/>
    <w:rsid w:val="00D0748F"/>
    <w:rsid w:val="00D074F1"/>
    <w:rsid w:val="00D078AB"/>
    <w:rsid w:val="00D07F21"/>
    <w:rsid w:val="00D102B6"/>
    <w:rsid w:val="00D102D6"/>
    <w:rsid w:val="00D10A5E"/>
    <w:rsid w:val="00D110D9"/>
    <w:rsid w:val="00D111D7"/>
    <w:rsid w:val="00D1135E"/>
    <w:rsid w:val="00D11C80"/>
    <w:rsid w:val="00D125C8"/>
    <w:rsid w:val="00D12A1F"/>
    <w:rsid w:val="00D12BCF"/>
    <w:rsid w:val="00D12FAF"/>
    <w:rsid w:val="00D131F0"/>
    <w:rsid w:val="00D1394F"/>
    <w:rsid w:val="00D13A34"/>
    <w:rsid w:val="00D14101"/>
    <w:rsid w:val="00D14269"/>
    <w:rsid w:val="00D1446B"/>
    <w:rsid w:val="00D14471"/>
    <w:rsid w:val="00D14570"/>
    <w:rsid w:val="00D1469C"/>
    <w:rsid w:val="00D146F7"/>
    <w:rsid w:val="00D148D8"/>
    <w:rsid w:val="00D14988"/>
    <w:rsid w:val="00D149D1"/>
    <w:rsid w:val="00D14A27"/>
    <w:rsid w:val="00D15421"/>
    <w:rsid w:val="00D155D9"/>
    <w:rsid w:val="00D159AC"/>
    <w:rsid w:val="00D159B7"/>
    <w:rsid w:val="00D15A42"/>
    <w:rsid w:val="00D15E0F"/>
    <w:rsid w:val="00D169FE"/>
    <w:rsid w:val="00D16B7F"/>
    <w:rsid w:val="00D17673"/>
    <w:rsid w:val="00D17917"/>
    <w:rsid w:val="00D17D81"/>
    <w:rsid w:val="00D17F56"/>
    <w:rsid w:val="00D2055A"/>
    <w:rsid w:val="00D20877"/>
    <w:rsid w:val="00D208D3"/>
    <w:rsid w:val="00D20AA4"/>
    <w:rsid w:val="00D20B58"/>
    <w:rsid w:val="00D20D6D"/>
    <w:rsid w:val="00D20D7D"/>
    <w:rsid w:val="00D213F0"/>
    <w:rsid w:val="00D21682"/>
    <w:rsid w:val="00D2201E"/>
    <w:rsid w:val="00D2233C"/>
    <w:rsid w:val="00D223AE"/>
    <w:rsid w:val="00D22B66"/>
    <w:rsid w:val="00D22BD6"/>
    <w:rsid w:val="00D231E6"/>
    <w:rsid w:val="00D236EE"/>
    <w:rsid w:val="00D23826"/>
    <w:rsid w:val="00D238C3"/>
    <w:rsid w:val="00D23D85"/>
    <w:rsid w:val="00D23FAF"/>
    <w:rsid w:val="00D24879"/>
    <w:rsid w:val="00D2493C"/>
    <w:rsid w:val="00D24DE2"/>
    <w:rsid w:val="00D24E96"/>
    <w:rsid w:val="00D25232"/>
    <w:rsid w:val="00D2547F"/>
    <w:rsid w:val="00D254FC"/>
    <w:rsid w:val="00D259DB"/>
    <w:rsid w:val="00D25B07"/>
    <w:rsid w:val="00D25B7C"/>
    <w:rsid w:val="00D26F65"/>
    <w:rsid w:val="00D27001"/>
    <w:rsid w:val="00D277E7"/>
    <w:rsid w:val="00D3034C"/>
    <w:rsid w:val="00D30369"/>
    <w:rsid w:val="00D3089F"/>
    <w:rsid w:val="00D30E20"/>
    <w:rsid w:val="00D30F15"/>
    <w:rsid w:val="00D310F0"/>
    <w:rsid w:val="00D3132E"/>
    <w:rsid w:val="00D31559"/>
    <w:rsid w:val="00D318EB"/>
    <w:rsid w:val="00D31BB1"/>
    <w:rsid w:val="00D32201"/>
    <w:rsid w:val="00D32304"/>
    <w:rsid w:val="00D328EC"/>
    <w:rsid w:val="00D32A03"/>
    <w:rsid w:val="00D32A1C"/>
    <w:rsid w:val="00D32C31"/>
    <w:rsid w:val="00D32ED8"/>
    <w:rsid w:val="00D339B1"/>
    <w:rsid w:val="00D34941"/>
    <w:rsid w:val="00D34DDB"/>
    <w:rsid w:val="00D35439"/>
    <w:rsid w:val="00D3575D"/>
    <w:rsid w:val="00D358C3"/>
    <w:rsid w:val="00D35AD8"/>
    <w:rsid w:val="00D362A4"/>
    <w:rsid w:val="00D36B9F"/>
    <w:rsid w:val="00D36D66"/>
    <w:rsid w:val="00D36F69"/>
    <w:rsid w:val="00D37101"/>
    <w:rsid w:val="00D37169"/>
    <w:rsid w:val="00D373C6"/>
    <w:rsid w:val="00D376B7"/>
    <w:rsid w:val="00D3793E"/>
    <w:rsid w:val="00D37B68"/>
    <w:rsid w:val="00D401C2"/>
    <w:rsid w:val="00D402E9"/>
    <w:rsid w:val="00D404F6"/>
    <w:rsid w:val="00D40A6F"/>
    <w:rsid w:val="00D40B8B"/>
    <w:rsid w:val="00D40D66"/>
    <w:rsid w:val="00D40EC6"/>
    <w:rsid w:val="00D41476"/>
    <w:rsid w:val="00D41BD9"/>
    <w:rsid w:val="00D41C26"/>
    <w:rsid w:val="00D42BEE"/>
    <w:rsid w:val="00D42E1D"/>
    <w:rsid w:val="00D431C7"/>
    <w:rsid w:val="00D435BB"/>
    <w:rsid w:val="00D43625"/>
    <w:rsid w:val="00D438D4"/>
    <w:rsid w:val="00D43A58"/>
    <w:rsid w:val="00D44208"/>
    <w:rsid w:val="00D44305"/>
    <w:rsid w:val="00D4477A"/>
    <w:rsid w:val="00D44AA9"/>
    <w:rsid w:val="00D44FA1"/>
    <w:rsid w:val="00D450FE"/>
    <w:rsid w:val="00D451DE"/>
    <w:rsid w:val="00D451F6"/>
    <w:rsid w:val="00D45A34"/>
    <w:rsid w:val="00D46104"/>
    <w:rsid w:val="00D461BB"/>
    <w:rsid w:val="00D461CB"/>
    <w:rsid w:val="00D46609"/>
    <w:rsid w:val="00D46851"/>
    <w:rsid w:val="00D46D26"/>
    <w:rsid w:val="00D47497"/>
    <w:rsid w:val="00D479F2"/>
    <w:rsid w:val="00D47BC2"/>
    <w:rsid w:val="00D47C54"/>
    <w:rsid w:val="00D47F5C"/>
    <w:rsid w:val="00D50352"/>
    <w:rsid w:val="00D50920"/>
    <w:rsid w:val="00D50CBF"/>
    <w:rsid w:val="00D50D4D"/>
    <w:rsid w:val="00D50DBF"/>
    <w:rsid w:val="00D50EBD"/>
    <w:rsid w:val="00D512B8"/>
    <w:rsid w:val="00D516D4"/>
    <w:rsid w:val="00D51D6E"/>
    <w:rsid w:val="00D51FFB"/>
    <w:rsid w:val="00D52048"/>
    <w:rsid w:val="00D5259D"/>
    <w:rsid w:val="00D526CA"/>
    <w:rsid w:val="00D52752"/>
    <w:rsid w:val="00D53344"/>
    <w:rsid w:val="00D5374A"/>
    <w:rsid w:val="00D53DDC"/>
    <w:rsid w:val="00D53DE1"/>
    <w:rsid w:val="00D53EEA"/>
    <w:rsid w:val="00D54428"/>
    <w:rsid w:val="00D54509"/>
    <w:rsid w:val="00D5456D"/>
    <w:rsid w:val="00D54645"/>
    <w:rsid w:val="00D5479D"/>
    <w:rsid w:val="00D54A0C"/>
    <w:rsid w:val="00D5520C"/>
    <w:rsid w:val="00D5586D"/>
    <w:rsid w:val="00D5599A"/>
    <w:rsid w:val="00D55C27"/>
    <w:rsid w:val="00D55E3F"/>
    <w:rsid w:val="00D55E6B"/>
    <w:rsid w:val="00D55EC7"/>
    <w:rsid w:val="00D55FFC"/>
    <w:rsid w:val="00D561D3"/>
    <w:rsid w:val="00D56909"/>
    <w:rsid w:val="00D56938"/>
    <w:rsid w:val="00D56C6A"/>
    <w:rsid w:val="00D56EEC"/>
    <w:rsid w:val="00D56F4E"/>
    <w:rsid w:val="00D56FAC"/>
    <w:rsid w:val="00D56FF5"/>
    <w:rsid w:val="00D57343"/>
    <w:rsid w:val="00D575C0"/>
    <w:rsid w:val="00D57A6C"/>
    <w:rsid w:val="00D57AD9"/>
    <w:rsid w:val="00D602E2"/>
    <w:rsid w:val="00D608AB"/>
    <w:rsid w:val="00D609A7"/>
    <w:rsid w:val="00D60B5D"/>
    <w:rsid w:val="00D60E87"/>
    <w:rsid w:val="00D61165"/>
    <w:rsid w:val="00D61395"/>
    <w:rsid w:val="00D61520"/>
    <w:rsid w:val="00D6174E"/>
    <w:rsid w:val="00D6198B"/>
    <w:rsid w:val="00D61B16"/>
    <w:rsid w:val="00D61D1C"/>
    <w:rsid w:val="00D61E2C"/>
    <w:rsid w:val="00D61EE8"/>
    <w:rsid w:val="00D62368"/>
    <w:rsid w:val="00D62443"/>
    <w:rsid w:val="00D624EE"/>
    <w:rsid w:val="00D62908"/>
    <w:rsid w:val="00D63233"/>
    <w:rsid w:val="00D633AC"/>
    <w:rsid w:val="00D633C2"/>
    <w:rsid w:val="00D634B1"/>
    <w:rsid w:val="00D63583"/>
    <w:rsid w:val="00D636C4"/>
    <w:rsid w:val="00D6375A"/>
    <w:rsid w:val="00D63CDE"/>
    <w:rsid w:val="00D64176"/>
    <w:rsid w:val="00D6465D"/>
    <w:rsid w:val="00D6470F"/>
    <w:rsid w:val="00D648BE"/>
    <w:rsid w:val="00D6496F"/>
    <w:rsid w:val="00D64FA6"/>
    <w:rsid w:val="00D650E9"/>
    <w:rsid w:val="00D65572"/>
    <w:rsid w:val="00D65612"/>
    <w:rsid w:val="00D6571E"/>
    <w:rsid w:val="00D6572E"/>
    <w:rsid w:val="00D658CE"/>
    <w:rsid w:val="00D65BF5"/>
    <w:rsid w:val="00D661E4"/>
    <w:rsid w:val="00D667C8"/>
    <w:rsid w:val="00D66D85"/>
    <w:rsid w:val="00D66EC9"/>
    <w:rsid w:val="00D67053"/>
    <w:rsid w:val="00D676EE"/>
    <w:rsid w:val="00D67780"/>
    <w:rsid w:val="00D67AA2"/>
    <w:rsid w:val="00D67B55"/>
    <w:rsid w:val="00D70211"/>
    <w:rsid w:val="00D702F1"/>
    <w:rsid w:val="00D7060F"/>
    <w:rsid w:val="00D70B26"/>
    <w:rsid w:val="00D70D48"/>
    <w:rsid w:val="00D70E42"/>
    <w:rsid w:val="00D714B2"/>
    <w:rsid w:val="00D7175A"/>
    <w:rsid w:val="00D71829"/>
    <w:rsid w:val="00D71965"/>
    <w:rsid w:val="00D71B05"/>
    <w:rsid w:val="00D71CB8"/>
    <w:rsid w:val="00D72877"/>
    <w:rsid w:val="00D7296A"/>
    <w:rsid w:val="00D729CD"/>
    <w:rsid w:val="00D72E68"/>
    <w:rsid w:val="00D72F08"/>
    <w:rsid w:val="00D73517"/>
    <w:rsid w:val="00D737C4"/>
    <w:rsid w:val="00D7396D"/>
    <w:rsid w:val="00D73A8F"/>
    <w:rsid w:val="00D73B01"/>
    <w:rsid w:val="00D73C73"/>
    <w:rsid w:val="00D740AA"/>
    <w:rsid w:val="00D745BF"/>
    <w:rsid w:val="00D74B01"/>
    <w:rsid w:val="00D74E20"/>
    <w:rsid w:val="00D7518B"/>
    <w:rsid w:val="00D75249"/>
    <w:rsid w:val="00D75321"/>
    <w:rsid w:val="00D7536A"/>
    <w:rsid w:val="00D75473"/>
    <w:rsid w:val="00D7552A"/>
    <w:rsid w:val="00D755E4"/>
    <w:rsid w:val="00D757EB"/>
    <w:rsid w:val="00D75888"/>
    <w:rsid w:val="00D75954"/>
    <w:rsid w:val="00D75B61"/>
    <w:rsid w:val="00D75BB6"/>
    <w:rsid w:val="00D75C24"/>
    <w:rsid w:val="00D75E11"/>
    <w:rsid w:val="00D75F94"/>
    <w:rsid w:val="00D76128"/>
    <w:rsid w:val="00D76340"/>
    <w:rsid w:val="00D76711"/>
    <w:rsid w:val="00D768CC"/>
    <w:rsid w:val="00D76A43"/>
    <w:rsid w:val="00D76A63"/>
    <w:rsid w:val="00D76B37"/>
    <w:rsid w:val="00D76E10"/>
    <w:rsid w:val="00D76EE7"/>
    <w:rsid w:val="00D7718B"/>
    <w:rsid w:val="00D7734D"/>
    <w:rsid w:val="00D773E2"/>
    <w:rsid w:val="00D77416"/>
    <w:rsid w:val="00D77473"/>
    <w:rsid w:val="00D777AD"/>
    <w:rsid w:val="00D77D43"/>
    <w:rsid w:val="00D80CED"/>
    <w:rsid w:val="00D80DC5"/>
    <w:rsid w:val="00D80EB9"/>
    <w:rsid w:val="00D8143A"/>
    <w:rsid w:val="00D8143F"/>
    <w:rsid w:val="00D81556"/>
    <w:rsid w:val="00D81B2C"/>
    <w:rsid w:val="00D81BDA"/>
    <w:rsid w:val="00D81C30"/>
    <w:rsid w:val="00D82068"/>
    <w:rsid w:val="00D8211E"/>
    <w:rsid w:val="00D821DE"/>
    <w:rsid w:val="00D8222B"/>
    <w:rsid w:val="00D82245"/>
    <w:rsid w:val="00D828D5"/>
    <w:rsid w:val="00D82C6E"/>
    <w:rsid w:val="00D82DF3"/>
    <w:rsid w:val="00D831F5"/>
    <w:rsid w:val="00D833F0"/>
    <w:rsid w:val="00D8342D"/>
    <w:rsid w:val="00D83667"/>
    <w:rsid w:val="00D8391D"/>
    <w:rsid w:val="00D83CF3"/>
    <w:rsid w:val="00D84629"/>
    <w:rsid w:val="00D84C1D"/>
    <w:rsid w:val="00D85259"/>
    <w:rsid w:val="00D859E6"/>
    <w:rsid w:val="00D859EA"/>
    <w:rsid w:val="00D85CE9"/>
    <w:rsid w:val="00D85D68"/>
    <w:rsid w:val="00D861AA"/>
    <w:rsid w:val="00D861E1"/>
    <w:rsid w:val="00D86B7E"/>
    <w:rsid w:val="00D86DDA"/>
    <w:rsid w:val="00D86EE6"/>
    <w:rsid w:val="00D871B4"/>
    <w:rsid w:val="00D907D2"/>
    <w:rsid w:val="00D907D8"/>
    <w:rsid w:val="00D90858"/>
    <w:rsid w:val="00D913A8"/>
    <w:rsid w:val="00D914A6"/>
    <w:rsid w:val="00D91758"/>
    <w:rsid w:val="00D91769"/>
    <w:rsid w:val="00D91DE1"/>
    <w:rsid w:val="00D91FD7"/>
    <w:rsid w:val="00D9212A"/>
    <w:rsid w:val="00D922F6"/>
    <w:rsid w:val="00D926B7"/>
    <w:rsid w:val="00D928D1"/>
    <w:rsid w:val="00D92CF6"/>
    <w:rsid w:val="00D92F05"/>
    <w:rsid w:val="00D9322B"/>
    <w:rsid w:val="00D937C1"/>
    <w:rsid w:val="00D937CC"/>
    <w:rsid w:val="00D93A00"/>
    <w:rsid w:val="00D94398"/>
    <w:rsid w:val="00D95020"/>
    <w:rsid w:val="00D950B3"/>
    <w:rsid w:val="00D9553F"/>
    <w:rsid w:val="00D95704"/>
    <w:rsid w:val="00D9582C"/>
    <w:rsid w:val="00D962F4"/>
    <w:rsid w:val="00D9639F"/>
    <w:rsid w:val="00D96C51"/>
    <w:rsid w:val="00D96E03"/>
    <w:rsid w:val="00D9762C"/>
    <w:rsid w:val="00D9763D"/>
    <w:rsid w:val="00D976F5"/>
    <w:rsid w:val="00D97D6D"/>
    <w:rsid w:val="00D97E16"/>
    <w:rsid w:val="00DA019D"/>
    <w:rsid w:val="00DA056C"/>
    <w:rsid w:val="00DA066C"/>
    <w:rsid w:val="00DA06F3"/>
    <w:rsid w:val="00DA0A7B"/>
    <w:rsid w:val="00DA11A1"/>
    <w:rsid w:val="00DA14DD"/>
    <w:rsid w:val="00DA1A47"/>
    <w:rsid w:val="00DA20AB"/>
    <w:rsid w:val="00DA235D"/>
    <w:rsid w:val="00DA242F"/>
    <w:rsid w:val="00DA2466"/>
    <w:rsid w:val="00DA2710"/>
    <w:rsid w:val="00DA2951"/>
    <w:rsid w:val="00DA302B"/>
    <w:rsid w:val="00DA30F0"/>
    <w:rsid w:val="00DA32E6"/>
    <w:rsid w:val="00DA354A"/>
    <w:rsid w:val="00DA3701"/>
    <w:rsid w:val="00DA3768"/>
    <w:rsid w:val="00DA3C68"/>
    <w:rsid w:val="00DA3DB4"/>
    <w:rsid w:val="00DA3DFF"/>
    <w:rsid w:val="00DA40AD"/>
    <w:rsid w:val="00DA53AF"/>
    <w:rsid w:val="00DA56E7"/>
    <w:rsid w:val="00DA57E9"/>
    <w:rsid w:val="00DA5927"/>
    <w:rsid w:val="00DA5E81"/>
    <w:rsid w:val="00DA61D5"/>
    <w:rsid w:val="00DA63A4"/>
    <w:rsid w:val="00DA63AE"/>
    <w:rsid w:val="00DA68E6"/>
    <w:rsid w:val="00DA6C37"/>
    <w:rsid w:val="00DA6D7B"/>
    <w:rsid w:val="00DA73EF"/>
    <w:rsid w:val="00DA74F1"/>
    <w:rsid w:val="00DA75FC"/>
    <w:rsid w:val="00DA7687"/>
    <w:rsid w:val="00DA783F"/>
    <w:rsid w:val="00DA785B"/>
    <w:rsid w:val="00DB0184"/>
    <w:rsid w:val="00DB028A"/>
    <w:rsid w:val="00DB08B8"/>
    <w:rsid w:val="00DB0A30"/>
    <w:rsid w:val="00DB12FA"/>
    <w:rsid w:val="00DB15C4"/>
    <w:rsid w:val="00DB1F95"/>
    <w:rsid w:val="00DB2226"/>
    <w:rsid w:val="00DB22DD"/>
    <w:rsid w:val="00DB2DC5"/>
    <w:rsid w:val="00DB2E7B"/>
    <w:rsid w:val="00DB31C4"/>
    <w:rsid w:val="00DB375A"/>
    <w:rsid w:val="00DB3DDC"/>
    <w:rsid w:val="00DB3DFD"/>
    <w:rsid w:val="00DB3FD0"/>
    <w:rsid w:val="00DB4577"/>
    <w:rsid w:val="00DB4C42"/>
    <w:rsid w:val="00DB54A1"/>
    <w:rsid w:val="00DB55C7"/>
    <w:rsid w:val="00DB55F1"/>
    <w:rsid w:val="00DB5A90"/>
    <w:rsid w:val="00DB5AC5"/>
    <w:rsid w:val="00DB5C1B"/>
    <w:rsid w:val="00DB5CC6"/>
    <w:rsid w:val="00DB6A25"/>
    <w:rsid w:val="00DB6BEC"/>
    <w:rsid w:val="00DB71CF"/>
    <w:rsid w:val="00DB7394"/>
    <w:rsid w:val="00DB73EF"/>
    <w:rsid w:val="00DB7794"/>
    <w:rsid w:val="00DB7C51"/>
    <w:rsid w:val="00DC025B"/>
    <w:rsid w:val="00DC045C"/>
    <w:rsid w:val="00DC0516"/>
    <w:rsid w:val="00DC0D18"/>
    <w:rsid w:val="00DC0D3D"/>
    <w:rsid w:val="00DC0F13"/>
    <w:rsid w:val="00DC0FA4"/>
    <w:rsid w:val="00DC139F"/>
    <w:rsid w:val="00DC1C07"/>
    <w:rsid w:val="00DC204F"/>
    <w:rsid w:val="00DC2437"/>
    <w:rsid w:val="00DC2A95"/>
    <w:rsid w:val="00DC2B5D"/>
    <w:rsid w:val="00DC2E38"/>
    <w:rsid w:val="00DC3360"/>
    <w:rsid w:val="00DC3737"/>
    <w:rsid w:val="00DC3984"/>
    <w:rsid w:val="00DC4B6F"/>
    <w:rsid w:val="00DC4CCE"/>
    <w:rsid w:val="00DC4DD3"/>
    <w:rsid w:val="00DC4EFB"/>
    <w:rsid w:val="00DC4FC3"/>
    <w:rsid w:val="00DC51B2"/>
    <w:rsid w:val="00DC51E8"/>
    <w:rsid w:val="00DC5417"/>
    <w:rsid w:val="00DC5773"/>
    <w:rsid w:val="00DC5A12"/>
    <w:rsid w:val="00DC5AE4"/>
    <w:rsid w:val="00DC5BFA"/>
    <w:rsid w:val="00DC5EAE"/>
    <w:rsid w:val="00DC6571"/>
    <w:rsid w:val="00DC65A2"/>
    <w:rsid w:val="00DC65C4"/>
    <w:rsid w:val="00DC6710"/>
    <w:rsid w:val="00DC6A37"/>
    <w:rsid w:val="00DC6C90"/>
    <w:rsid w:val="00DC739A"/>
    <w:rsid w:val="00DC76F3"/>
    <w:rsid w:val="00DC7757"/>
    <w:rsid w:val="00DC7AF8"/>
    <w:rsid w:val="00DD02F6"/>
    <w:rsid w:val="00DD0420"/>
    <w:rsid w:val="00DD094C"/>
    <w:rsid w:val="00DD0A15"/>
    <w:rsid w:val="00DD0B79"/>
    <w:rsid w:val="00DD0BC6"/>
    <w:rsid w:val="00DD0CB8"/>
    <w:rsid w:val="00DD0D6E"/>
    <w:rsid w:val="00DD0EF7"/>
    <w:rsid w:val="00DD12E3"/>
    <w:rsid w:val="00DD17FA"/>
    <w:rsid w:val="00DD1BFD"/>
    <w:rsid w:val="00DD21B3"/>
    <w:rsid w:val="00DD2469"/>
    <w:rsid w:val="00DD269F"/>
    <w:rsid w:val="00DD2BC0"/>
    <w:rsid w:val="00DD32BB"/>
    <w:rsid w:val="00DD3505"/>
    <w:rsid w:val="00DD355B"/>
    <w:rsid w:val="00DD365D"/>
    <w:rsid w:val="00DD3661"/>
    <w:rsid w:val="00DD3704"/>
    <w:rsid w:val="00DD39CD"/>
    <w:rsid w:val="00DD39D8"/>
    <w:rsid w:val="00DD3FAC"/>
    <w:rsid w:val="00DD411C"/>
    <w:rsid w:val="00DD417A"/>
    <w:rsid w:val="00DD4325"/>
    <w:rsid w:val="00DD44A7"/>
    <w:rsid w:val="00DD4CFD"/>
    <w:rsid w:val="00DD4E05"/>
    <w:rsid w:val="00DD4F66"/>
    <w:rsid w:val="00DD52B7"/>
    <w:rsid w:val="00DD54D6"/>
    <w:rsid w:val="00DD5B40"/>
    <w:rsid w:val="00DD61C5"/>
    <w:rsid w:val="00DD678F"/>
    <w:rsid w:val="00DD67A5"/>
    <w:rsid w:val="00DD72E9"/>
    <w:rsid w:val="00DD7362"/>
    <w:rsid w:val="00DD74AA"/>
    <w:rsid w:val="00DD77F3"/>
    <w:rsid w:val="00DD7BF6"/>
    <w:rsid w:val="00DD7CCC"/>
    <w:rsid w:val="00DD7D4B"/>
    <w:rsid w:val="00DD7F77"/>
    <w:rsid w:val="00DD7FC0"/>
    <w:rsid w:val="00DE01D0"/>
    <w:rsid w:val="00DE05EF"/>
    <w:rsid w:val="00DE0856"/>
    <w:rsid w:val="00DE10D2"/>
    <w:rsid w:val="00DE1259"/>
    <w:rsid w:val="00DE15D5"/>
    <w:rsid w:val="00DE18A5"/>
    <w:rsid w:val="00DE1C0E"/>
    <w:rsid w:val="00DE1FB7"/>
    <w:rsid w:val="00DE1FCE"/>
    <w:rsid w:val="00DE22A3"/>
    <w:rsid w:val="00DE25C2"/>
    <w:rsid w:val="00DE26B8"/>
    <w:rsid w:val="00DE362D"/>
    <w:rsid w:val="00DE3820"/>
    <w:rsid w:val="00DE39B8"/>
    <w:rsid w:val="00DE3DA2"/>
    <w:rsid w:val="00DE3DFD"/>
    <w:rsid w:val="00DE4029"/>
    <w:rsid w:val="00DE4052"/>
    <w:rsid w:val="00DE4304"/>
    <w:rsid w:val="00DE446E"/>
    <w:rsid w:val="00DE459A"/>
    <w:rsid w:val="00DE483E"/>
    <w:rsid w:val="00DE4A9A"/>
    <w:rsid w:val="00DE4BB3"/>
    <w:rsid w:val="00DE4E36"/>
    <w:rsid w:val="00DE545B"/>
    <w:rsid w:val="00DE5BAD"/>
    <w:rsid w:val="00DE5FBF"/>
    <w:rsid w:val="00DE600A"/>
    <w:rsid w:val="00DE6033"/>
    <w:rsid w:val="00DE60B3"/>
    <w:rsid w:val="00DE626C"/>
    <w:rsid w:val="00DE6492"/>
    <w:rsid w:val="00DE6731"/>
    <w:rsid w:val="00DE6785"/>
    <w:rsid w:val="00DE67E3"/>
    <w:rsid w:val="00DE7083"/>
    <w:rsid w:val="00DE71E6"/>
    <w:rsid w:val="00DE7422"/>
    <w:rsid w:val="00DE7453"/>
    <w:rsid w:val="00DE74DD"/>
    <w:rsid w:val="00DE7946"/>
    <w:rsid w:val="00DE7974"/>
    <w:rsid w:val="00DE7AEF"/>
    <w:rsid w:val="00DE7B2F"/>
    <w:rsid w:val="00DE7BF5"/>
    <w:rsid w:val="00DF07EB"/>
    <w:rsid w:val="00DF0AC9"/>
    <w:rsid w:val="00DF101C"/>
    <w:rsid w:val="00DF1089"/>
    <w:rsid w:val="00DF1154"/>
    <w:rsid w:val="00DF15DC"/>
    <w:rsid w:val="00DF1739"/>
    <w:rsid w:val="00DF1D47"/>
    <w:rsid w:val="00DF2375"/>
    <w:rsid w:val="00DF2843"/>
    <w:rsid w:val="00DF2E50"/>
    <w:rsid w:val="00DF3046"/>
    <w:rsid w:val="00DF33BA"/>
    <w:rsid w:val="00DF347B"/>
    <w:rsid w:val="00DF36FE"/>
    <w:rsid w:val="00DF38A0"/>
    <w:rsid w:val="00DF3C60"/>
    <w:rsid w:val="00DF4298"/>
    <w:rsid w:val="00DF4A38"/>
    <w:rsid w:val="00DF5325"/>
    <w:rsid w:val="00DF54C8"/>
    <w:rsid w:val="00DF5782"/>
    <w:rsid w:val="00DF58E1"/>
    <w:rsid w:val="00DF592E"/>
    <w:rsid w:val="00DF605C"/>
    <w:rsid w:val="00DF629C"/>
    <w:rsid w:val="00DF66A2"/>
    <w:rsid w:val="00DF6E25"/>
    <w:rsid w:val="00DF73B4"/>
    <w:rsid w:val="00DF7683"/>
    <w:rsid w:val="00DF76CC"/>
    <w:rsid w:val="00DF7A4D"/>
    <w:rsid w:val="00DF7AC3"/>
    <w:rsid w:val="00DF7C58"/>
    <w:rsid w:val="00DF7F10"/>
    <w:rsid w:val="00E00112"/>
    <w:rsid w:val="00E004CD"/>
    <w:rsid w:val="00E00D05"/>
    <w:rsid w:val="00E01223"/>
    <w:rsid w:val="00E02062"/>
    <w:rsid w:val="00E02680"/>
    <w:rsid w:val="00E029A9"/>
    <w:rsid w:val="00E02B04"/>
    <w:rsid w:val="00E02CE8"/>
    <w:rsid w:val="00E02D9B"/>
    <w:rsid w:val="00E033F8"/>
    <w:rsid w:val="00E037C0"/>
    <w:rsid w:val="00E03809"/>
    <w:rsid w:val="00E03C1D"/>
    <w:rsid w:val="00E03F21"/>
    <w:rsid w:val="00E03FE5"/>
    <w:rsid w:val="00E04475"/>
    <w:rsid w:val="00E04832"/>
    <w:rsid w:val="00E05272"/>
    <w:rsid w:val="00E0578F"/>
    <w:rsid w:val="00E057CC"/>
    <w:rsid w:val="00E05967"/>
    <w:rsid w:val="00E05BC1"/>
    <w:rsid w:val="00E05DCC"/>
    <w:rsid w:val="00E05DEB"/>
    <w:rsid w:val="00E0601D"/>
    <w:rsid w:val="00E0631D"/>
    <w:rsid w:val="00E06811"/>
    <w:rsid w:val="00E0686A"/>
    <w:rsid w:val="00E069EC"/>
    <w:rsid w:val="00E06ED0"/>
    <w:rsid w:val="00E06F22"/>
    <w:rsid w:val="00E07520"/>
    <w:rsid w:val="00E076FA"/>
    <w:rsid w:val="00E07740"/>
    <w:rsid w:val="00E077C9"/>
    <w:rsid w:val="00E07A69"/>
    <w:rsid w:val="00E103DC"/>
    <w:rsid w:val="00E10730"/>
    <w:rsid w:val="00E1090B"/>
    <w:rsid w:val="00E11519"/>
    <w:rsid w:val="00E117FE"/>
    <w:rsid w:val="00E119C5"/>
    <w:rsid w:val="00E11ABD"/>
    <w:rsid w:val="00E11DAF"/>
    <w:rsid w:val="00E11EDF"/>
    <w:rsid w:val="00E122F6"/>
    <w:rsid w:val="00E12358"/>
    <w:rsid w:val="00E1253B"/>
    <w:rsid w:val="00E12997"/>
    <w:rsid w:val="00E12A83"/>
    <w:rsid w:val="00E12F02"/>
    <w:rsid w:val="00E133B8"/>
    <w:rsid w:val="00E1349D"/>
    <w:rsid w:val="00E14133"/>
    <w:rsid w:val="00E14470"/>
    <w:rsid w:val="00E144D9"/>
    <w:rsid w:val="00E14ED1"/>
    <w:rsid w:val="00E151CE"/>
    <w:rsid w:val="00E153BC"/>
    <w:rsid w:val="00E1575C"/>
    <w:rsid w:val="00E15816"/>
    <w:rsid w:val="00E15A18"/>
    <w:rsid w:val="00E15AEB"/>
    <w:rsid w:val="00E15BA7"/>
    <w:rsid w:val="00E15CE7"/>
    <w:rsid w:val="00E15E15"/>
    <w:rsid w:val="00E1664D"/>
    <w:rsid w:val="00E169F8"/>
    <w:rsid w:val="00E16A56"/>
    <w:rsid w:val="00E16DDC"/>
    <w:rsid w:val="00E17456"/>
    <w:rsid w:val="00E17B03"/>
    <w:rsid w:val="00E17B50"/>
    <w:rsid w:val="00E205DB"/>
    <w:rsid w:val="00E207DC"/>
    <w:rsid w:val="00E207E8"/>
    <w:rsid w:val="00E20D1D"/>
    <w:rsid w:val="00E20D8B"/>
    <w:rsid w:val="00E213EE"/>
    <w:rsid w:val="00E21DA0"/>
    <w:rsid w:val="00E22092"/>
    <w:rsid w:val="00E22635"/>
    <w:rsid w:val="00E22772"/>
    <w:rsid w:val="00E228AE"/>
    <w:rsid w:val="00E23191"/>
    <w:rsid w:val="00E23246"/>
    <w:rsid w:val="00E236E5"/>
    <w:rsid w:val="00E239F5"/>
    <w:rsid w:val="00E23BD9"/>
    <w:rsid w:val="00E23D88"/>
    <w:rsid w:val="00E23E44"/>
    <w:rsid w:val="00E24006"/>
    <w:rsid w:val="00E24BD4"/>
    <w:rsid w:val="00E24D28"/>
    <w:rsid w:val="00E25777"/>
    <w:rsid w:val="00E2588B"/>
    <w:rsid w:val="00E25F3E"/>
    <w:rsid w:val="00E25F7D"/>
    <w:rsid w:val="00E25F84"/>
    <w:rsid w:val="00E2619A"/>
    <w:rsid w:val="00E261F1"/>
    <w:rsid w:val="00E264A3"/>
    <w:rsid w:val="00E26ADA"/>
    <w:rsid w:val="00E278DA"/>
    <w:rsid w:val="00E27A7B"/>
    <w:rsid w:val="00E27C0E"/>
    <w:rsid w:val="00E27C29"/>
    <w:rsid w:val="00E27DD1"/>
    <w:rsid w:val="00E30312"/>
    <w:rsid w:val="00E307A4"/>
    <w:rsid w:val="00E30B62"/>
    <w:rsid w:val="00E30B9E"/>
    <w:rsid w:val="00E30DC8"/>
    <w:rsid w:val="00E31031"/>
    <w:rsid w:val="00E31242"/>
    <w:rsid w:val="00E313BA"/>
    <w:rsid w:val="00E31BAA"/>
    <w:rsid w:val="00E31E02"/>
    <w:rsid w:val="00E31E0D"/>
    <w:rsid w:val="00E32583"/>
    <w:rsid w:val="00E32694"/>
    <w:rsid w:val="00E32B46"/>
    <w:rsid w:val="00E33042"/>
    <w:rsid w:val="00E33681"/>
    <w:rsid w:val="00E33922"/>
    <w:rsid w:val="00E33A57"/>
    <w:rsid w:val="00E33A66"/>
    <w:rsid w:val="00E33AEB"/>
    <w:rsid w:val="00E33B41"/>
    <w:rsid w:val="00E33F1F"/>
    <w:rsid w:val="00E34067"/>
    <w:rsid w:val="00E341BA"/>
    <w:rsid w:val="00E3427C"/>
    <w:rsid w:val="00E3486D"/>
    <w:rsid w:val="00E349BB"/>
    <w:rsid w:val="00E34AEE"/>
    <w:rsid w:val="00E34DB7"/>
    <w:rsid w:val="00E35697"/>
    <w:rsid w:val="00E3610A"/>
    <w:rsid w:val="00E362B9"/>
    <w:rsid w:val="00E3693A"/>
    <w:rsid w:val="00E36ADC"/>
    <w:rsid w:val="00E36E63"/>
    <w:rsid w:val="00E36F05"/>
    <w:rsid w:val="00E36F7C"/>
    <w:rsid w:val="00E37448"/>
    <w:rsid w:val="00E374E8"/>
    <w:rsid w:val="00E37661"/>
    <w:rsid w:val="00E378AC"/>
    <w:rsid w:val="00E37966"/>
    <w:rsid w:val="00E37C45"/>
    <w:rsid w:val="00E37C80"/>
    <w:rsid w:val="00E40435"/>
    <w:rsid w:val="00E40999"/>
    <w:rsid w:val="00E40E8C"/>
    <w:rsid w:val="00E4154A"/>
    <w:rsid w:val="00E416E3"/>
    <w:rsid w:val="00E417DB"/>
    <w:rsid w:val="00E41A07"/>
    <w:rsid w:val="00E41C65"/>
    <w:rsid w:val="00E425A2"/>
    <w:rsid w:val="00E42D72"/>
    <w:rsid w:val="00E43278"/>
    <w:rsid w:val="00E434A9"/>
    <w:rsid w:val="00E43DDD"/>
    <w:rsid w:val="00E440A7"/>
    <w:rsid w:val="00E442E5"/>
    <w:rsid w:val="00E4430B"/>
    <w:rsid w:val="00E443A0"/>
    <w:rsid w:val="00E453D6"/>
    <w:rsid w:val="00E45720"/>
    <w:rsid w:val="00E45797"/>
    <w:rsid w:val="00E45832"/>
    <w:rsid w:val="00E45966"/>
    <w:rsid w:val="00E45DA0"/>
    <w:rsid w:val="00E45F13"/>
    <w:rsid w:val="00E45F26"/>
    <w:rsid w:val="00E46971"/>
    <w:rsid w:val="00E46B2B"/>
    <w:rsid w:val="00E46BC0"/>
    <w:rsid w:val="00E46ECF"/>
    <w:rsid w:val="00E47564"/>
    <w:rsid w:val="00E478E0"/>
    <w:rsid w:val="00E5003B"/>
    <w:rsid w:val="00E50925"/>
    <w:rsid w:val="00E50944"/>
    <w:rsid w:val="00E50BA4"/>
    <w:rsid w:val="00E5121B"/>
    <w:rsid w:val="00E514F8"/>
    <w:rsid w:val="00E51566"/>
    <w:rsid w:val="00E51B2E"/>
    <w:rsid w:val="00E51B94"/>
    <w:rsid w:val="00E51EDF"/>
    <w:rsid w:val="00E51EF2"/>
    <w:rsid w:val="00E51F8C"/>
    <w:rsid w:val="00E52010"/>
    <w:rsid w:val="00E522B4"/>
    <w:rsid w:val="00E52CEB"/>
    <w:rsid w:val="00E52F01"/>
    <w:rsid w:val="00E530B7"/>
    <w:rsid w:val="00E530BD"/>
    <w:rsid w:val="00E5326B"/>
    <w:rsid w:val="00E53A59"/>
    <w:rsid w:val="00E53AAD"/>
    <w:rsid w:val="00E53C14"/>
    <w:rsid w:val="00E53F93"/>
    <w:rsid w:val="00E5423C"/>
    <w:rsid w:val="00E54401"/>
    <w:rsid w:val="00E54405"/>
    <w:rsid w:val="00E544E7"/>
    <w:rsid w:val="00E547DD"/>
    <w:rsid w:val="00E54AFF"/>
    <w:rsid w:val="00E55114"/>
    <w:rsid w:val="00E55545"/>
    <w:rsid w:val="00E55813"/>
    <w:rsid w:val="00E5595E"/>
    <w:rsid w:val="00E559B8"/>
    <w:rsid w:val="00E561C8"/>
    <w:rsid w:val="00E56295"/>
    <w:rsid w:val="00E562F3"/>
    <w:rsid w:val="00E56441"/>
    <w:rsid w:val="00E5678E"/>
    <w:rsid w:val="00E56E7F"/>
    <w:rsid w:val="00E56FEF"/>
    <w:rsid w:val="00E5733B"/>
    <w:rsid w:val="00E5769F"/>
    <w:rsid w:val="00E576E2"/>
    <w:rsid w:val="00E578F4"/>
    <w:rsid w:val="00E57BB2"/>
    <w:rsid w:val="00E60382"/>
    <w:rsid w:val="00E6047D"/>
    <w:rsid w:val="00E605BE"/>
    <w:rsid w:val="00E60A0E"/>
    <w:rsid w:val="00E60D18"/>
    <w:rsid w:val="00E615A3"/>
    <w:rsid w:val="00E6199A"/>
    <w:rsid w:val="00E61A5E"/>
    <w:rsid w:val="00E621C1"/>
    <w:rsid w:val="00E62B10"/>
    <w:rsid w:val="00E62CCD"/>
    <w:rsid w:val="00E62EED"/>
    <w:rsid w:val="00E6307D"/>
    <w:rsid w:val="00E630D1"/>
    <w:rsid w:val="00E634EB"/>
    <w:rsid w:val="00E637BD"/>
    <w:rsid w:val="00E63E3F"/>
    <w:rsid w:val="00E63FD4"/>
    <w:rsid w:val="00E64335"/>
    <w:rsid w:val="00E645FD"/>
    <w:rsid w:val="00E64937"/>
    <w:rsid w:val="00E64AA0"/>
    <w:rsid w:val="00E64B5E"/>
    <w:rsid w:val="00E64C90"/>
    <w:rsid w:val="00E64DFE"/>
    <w:rsid w:val="00E65042"/>
    <w:rsid w:val="00E653F4"/>
    <w:rsid w:val="00E656BF"/>
    <w:rsid w:val="00E6580A"/>
    <w:rsid w:val="00E65AC9"/>
    <w:rsid w:val="00E65C3C"/>
    <w:rsid w:val="00E66129"/>
    <w:rsid w:val="00E662B1"/>
    <w:rsid w:val="00E662DB"/>
    <w:rsid w:val="00E6637F"/>
    <w:rsid w:val="00E6645F"/>
    <w:rsid w:val="00E66545"/>
    <w:rsid w:val="00E666F2"/>
    <w:rsid w:val="00E667C5"/>
    <w:rsid w:val="00E668DA"/>
    <w:rsid w:val="00E66A8A"/>
    <w:rsid w:val="00E66B58"/>
    <w:rsid w:val="00E66CA7"/>
    <w:rsid w:val="00E66DEA"/>
    <w:rsid w:val="00E671EE"/>
    <w:rsid w:val="00E6745C"/>
    <w:rsid w:val="00E676D7"/>
    <w:rsid w:val="00E67955"/>
    <w:rsid w:val="00E67A2C"/>
    <w:rsid w:val="00E70307"/>
    <w:rsid w:val="00E705D1"/>
    <w:rsid w:val="00E70AB1"/>
    <w:rsid w:val="00E7106F"/>
    <w:rsid w:val="00E71531"/>
    <w:rsid w:val="00E7158A"/>
    <w:rsid w:val="00E71804"/>
    <w:rsid w:val="00E71A1A"/>
    <w:rsid w:val="00E71B4F"/>
    <w:rsid w:val="00E71CE4"/>
    <w:rsid w:val="00E71E44"/>
    <w:rsid w:val="00E7236B"/>
    <w:rsid w:val="00E7248D"/>
    <w:rsid w:val="00E7249E"/>
    <w:rsid w:val="00E736DE"/>
    <w:rsid w:val="00E73854"/>
    <w:rsid w:val="00E73951"/>
    <w:rsid w:val="00E73B07"/>
    <w:rsid w:val="00E74142"/>
    <w:rsid w:val="00E74917"/>
    <w:rsid w:val="00E74AE9"/>
    <w:rsid w:val="00E74D64"/>
    <w:rsid w:val="00E74DB2"/>
    <w:rsid w:val="00E75948"/>
    <w:rsid w:val="00E75A9A"/>
    <w:rsid w:val="00E75AC9"/>
    <w:rsid w:val="00E76210"/>
    <w:rsid w:val="00E7623A"/>
    <w:rsid w:val="00E7663E"/>
    <w:rsid w:val="00E76ACA"/>
    <w:rsid w:val="00E76DA6"/>
    <w:rsid w:val="00E772C5"/>
    <w:rsid w:val="00E77431"/>
    <w:rsid w:val="00E77858"/>
    <w:rsid w:val="00E77AE4"/>
    <w:rsid w:val="00E77F59"/>
    <w:rsid w:val="00E80129"/>
    <w:rsid w:val="00E8038C"/>
    <w:rsid w:val="00E80758"/>
    <w:rsid w:val="00E8079A"/>
    <w:rsid w:val="00E80CBE"/>
    <w:rsid w:val="00E80E0C"/>
    <w:rsid w:val="00E8129C"/>
    <w:rsid w:val="00E815B4"/>
    <w:rsid w:val="00E81CF6"/>
    <w:rsid w:val="00E82C41"/>
    <w:rsid w:val="00E82E68"/>
    <w:rsid w:val="00E82F44"/>
    <w:rsid w:val="00E8320F"/>
    <w:rsid w:val="00E83922"/>
    <w:rsid w:val="00E83D4E"/>
    <w:rsid w:val="00E83FBD"/>
    <w:rsid w:val="00E84611"/>
    <w:rsid w:val="00E84E5E"/>
    <w:rsid w:val="00E84FAA"/>
    <w:rsid w:val="00E851C3"/>
    <w:rsid w:val="00E854BD"/>
    <w:rsid w:val="00E856A6"/>
    <w:rsid w:val="00E85C82"/>
    <w:rsid w:val="00E85EBE"/>
    <w:rsid w:val="00E85EF5"/>
    <w:rsid w:val="00E860A3"/>
    <w:rsid w:val="00E865A6"/>
    <w:rsid w:val="00E865C9"/>
    <w:rsid w:val="00E8671B"/>
    <w:rsid w:val="00E86841"/>
    <w:rsid w:val="00E86A15"/>
    <w:rsid w:val="00E86C7C"/>
    <w:rsid w:val="00E86E4E"/>
    <w:rsid w:val="00E870E6"/>
    <w:rsid w:val="00E87576"/>
    <w:rsid w:val="00E9038F"/>
    <w:rsid w:val="00E904B6"/>
    <w:rsid w:val="00E90948"/>
    <w:rsid w:val="00E90DCF"/>
    <w:rsid w:val="00E90DF2"/>
    <w:rsid w:val="00E91845"/>
    <w:rsid w:val="00E918E9"/>
    <w:rsid w:val="00E91C68"/>
    <w:rsid w:val="00E91C75"/>
    <w:rsid w:val="00E922F6"/>
    <w:rsid w:val="00E92A2B"/>
    <w:rsid w:val="00E92C58"/>
    <w:rsid w:val="00E930E4"/>
    <w:rsid w:val="00E93105"/>
    <w:rsid w:val="00E932D9"/>
    <w:rsid w:val="00E93334"/>
    <w:rsid w:val="00E933E2"/>
    <w:rsid w:val="00E937D7"/>
    <w:rsid w:val="00E93867"/>
    <w:rsid w:val="00E93EDF"/>
    <w:rsid w:val="00E9435B"/>
    <w:rsid w:val="00E94DC1"/>
    <w:rsid w:val="00E95ACB"/>
    <w:rsid w:val="00E95BC6"/>
    <w:rsid w:val="00E96350"/>
    <w:rsid w:val="00E965A0"/>
    <w:rsid w:val="00E96B1E"/>
    <w:rsid w:val="00E9776D"/>
    <w:rsid w:val="00E977D2"/>
    <w:rsid w:val="00E978A4"/>
    <w:rsid w:val="00E97A3C"/>
    <w:rsid w:val="00EA0221"/>
    <w:rsid w:val="00EA03DA"/>
    <w:rsid w:val="00EA09C4"/>
    <w:rsid w:val="00EA0FEB"/>
    <w:rsid w:val="00EA1C04"/>
    <w:rsid w:val="00EA227E"/>
    <w:rsid w:val="00EA27CB"/>
    <w:rsid w:val="00EA288F"/>
    <w:rsid w:val="00EA29C1"/>
    <w:rsid w:val="00EA2B86"/>
    <w:rsid w:val="00EA2DB4"/>
    <w:rsid w:val="00EA30D9"/>
    <w:rsid w:val="00EA33D3"/>
    <w:rsid w:val="00EA3562"/>
    <w:rsid w:val="00EA3581"/>
    <w:rsid w:val="00EA36B6"/>
    <w:rsid w:val="00EA3B0D"/>
    <w:rsid w:val="00EA3F38"/>
    <w:rsid w:val="00EA4380"/>
    <w:rsid w:val="00EA4692"/>
    <w:rsid w:val="00EA4797"/>
    <w:rsid w:val="00EA4B31"/>
    <w:rsid w:val="00EA4FBC"/>
    <w:rsid w:val="00EA55A9"/>
    <w:rsid w:val="00EA5909"/>
    <w:rsid w:val="00EA5CA8"/>
    <w:rsid w:val="00EA5D81"/>
    <w:rsid w:val="00EA5E13"/>
    <w:rsid w:val="00EA605A"/>
    <w:rsid w:val="00EA61DB"/>
    <w:rsid w:val="00EA61EC"/>
    <w:rsid w:val="00EA6313"/>
    <w:rsid w:val="00EA634B"/>
    <w:rsid w:val="00EA6D48"/>
    <w:rsid w:val="00EA6E6A"/>
    <w:rsid w:val="00EA7166"/>
    <w:rsid w:val="00EA7343"/>
    <w:rsid w:val="00EA74A3"/>
    <w:rsid w:val="00EB0025"/>
    <w:rsid w:val="00EB017C"/>
    <w:rsid w:val="00EB02D9"/>
    <w:rsid w:val="00EB05ED"/>
    <w:rsid w:val="00EB06BA"/>
    <w:rsid w:val="00EB0D01"/>
    <w:rsid w:val="00EB0F68"/>
    <w:rsid w:val="00EB1CDC"/>
    <w:rsid w:val="00EB1DE0"/>
    <w:rsid w:val="00EB201C"/>
    <w:rsid w:val="00EB232C"/>
    <w:rsid w:val="00EB2412"/>
    <w:rsid w:val="00EB2BD3"/>
    <w:rsid w:val="00EB308F"/>
    <w:rsid w:val="00EB35D5"/>
    <w:rsid w:val="00EB3AEC"/>
    <w:rsid w:val="00EB3B92"/>
    <w:rsid w:val="00EB43D7"/>
    <w:rsid w:val="00EB4681"/>
    <w:rsid w:val="00EB4752"/>
    <w:rsid w:val="00EB47CD"/>
    <w:rsid w:val="00EB485C"/>
    <w:rsid w:val="00EB4B39"/>
    <w:rsid w:val="00EB4CBA"/>
    <w:rsid w:val="00EB4CC0"/>
    <w:rsid w:val="00EB4EFA"/>
    <w:rsid w:val="00EB5046"/>
    <w:rsid w:val="00EB5387"/>
    <w:rsid w:val="00EB5474"/>
    <w:rsid w:val="00EB56DB"/>
    <w:rsid w:val="00EB5798"/>
    <w:rsid w:val="00EB5A69"/>
    <w:rsid w:val="00EB5B3C"/>
    <w:rsid w:val="00EB5B40"/>
    <w:rsid w:val="00EB5B5A"/>
    <w:rsid w:val="00EB5CE4"/>
    <w:rsid w:val="00EB5DE7"/>
    <w:rsid w:val="00EB60C5"/>
    <w:rsid w:val="00EB68B4"/>
    <w:rsid w:val="00EB7770"/>
    <w:rsid w:val="00EB7A20"/>
    <w:rsid w:val="00EC02B8"/>
    <w:rsid w:val="00EC08C4"/>
    <w:rsid w:val="00EC0A0E"/>
    <w:rsid w:val="00EC103C"/>
    <w:rsid w:val="00EC1117"/>
    <w:rsid w:val="00EC1372"/>
    <w:rsid w:val="00EC13E2"/>
    <w:rsid w:val="00EC186D"/>
    <w:rsid w:val="00EC1DA5"/>
    <w:rsid w:val="00EC1E54"/>
    <w:rsid w:val="00EC2545"/>
    <w:rsid w:val="00EC2A1F"/>
    <w:rsid w:val="00EC3458"/>
    <w:rsid w:val="00EC3674"/>
    <w:rsid w:val="00EC45BC"/>
    <w:rsid w:val="00EC4619"/>
    <w:rsid w:val="00EC47E1"/>
    <w:rsid w:val="00EC4B81"/>
    <w:rsid w:val="00EC4CE4"/>
    <w:rsid w:val="00EC4E86"/>
    <w:rsid w:val="00EC5412"/>
    <w:rsid w:val="00EC54B7"/>
    <w:rsid w:val="00EC58CA"/>
    <w:rsid w:val="00EC6439"/>
    <w:rsid w:val="00EC6677"/>
    <w:rsid w:val="00EC672F"/>
    <w:rsid w:val="00EC6E44"/>
    <w:rsid w:val="00EC7001"/>
    <w:rsid w:val="00EC729A"/>
    <w:rsid w:val="00EC7AFA"/>
    <w:rsid w:val="00EC7B67"/>
    <w:rsid w:val="00ED01A7"/>
    <w:rsid w:val="00ED078A"/>
    <w:rsid w:val="00ED0AF2"/>
    <w:rsid w:val="00ED0DB4"/>
    <w:rsid w:val="00ED0DFD"/>
    <w:rsid w:val="00ED1AF4"/>
    <w:rsid w:val="00ED1E03"/>
    <w:rsid w:val="00ED27D9"/>
    <w:rsid w:val="00ED296D"/>
    <w:rsid w:val="00ED29BC"/>
    <w:rsid w:val="00ED2DB9"/>
    <w:rsid w:val="00ED3191"/>
    <w:rsid w:val="00ED32C7"/>
    <w:rsid w:val="00ED35F7"/>
    <w:rsid w:val="00ED37E7"/>
    <w:rsid w:val="00ED3992"/>
    <w:rsid w:val="00ED3C94"/>
    <w:rsid w:val="00ED4152"/>
    <w:rsid w:val="00ED43A2"/>
    <w:rsid w:val="00ED43FD"/>
    <w:rsid w:val="00ED444E"/>
    <w:rsid w:val="00ED4450"/>
    <w:rsid w:val="00ED4CB4"/>
    <w:rsid w:val="00ED5568"/>
    <w:rsid w:val="00ED5AC1"/>
    <w:rsid w:val="00ED5B74"/>
    <w:rsid w:val="00ED5C03"/>
    <w:rsid w:val="00ED5C86"/>
    <w:rsid w:val="00ED5CC0"/>
    <w:rsid w:val="00ED5ED9"/>
    <w:rsid w:val="00ED5F9B"/>
    <w:rsid w:val="00ED62A4"/>
    <w:rsid w:val="00ED6450"/>
    <w:rsid w:val="00ED68B9"/>
    <w:rsid w:val="00ED6B51"/>
    <w:rsid w:val="00ED6B96"/>
    <w:rsid w:val="00ED742F"/>
    <w:rsid w:val="00ED76CA"/>
    <w:rsid w:val="00EE0108"/>
    <w:rsid w:val="00EE0257"/>
    <w:rsid w:val="00EE0720"/>
    <w:rsid w:val="00EE1D61"/>
    <w:rsid w:val="00EE2095"/>
    <w:rsid w:val="00EE24E5"/>
    <w:rsid w:val="00EE2570"/>
    <w:rsid w:val="00EE29C0"/>
    <w:rsid w:val="00EE2DB6"/>
    <w:rsid w:val="00EE309E"/>
    <w:rsid w:val="00EE3CB7"/>
    <w:rsid w:val="00EE40DF"/>
    <w:rsid w:val="00EE42E7"/>
    <w:rsid w:val="00EE4606"/>
    <w:rsid w:val="00EE47FF"/>
    <w:rsid w:val="00EE4B53"/>
    <w:rsid w:val="00EE4DCE"/>
    <w:rsid w:val="00EE567A"/>
    <w:rsid w:val="00EE5A1F"/>
    <w:rsid w:val="00EE60F6"/>
    <w:rsid w:val="00EE61D1"/>
    <w:rsid w:val="00EE638A"/>
    <w:rsid w:val="00EE6640"/>
    <w:rsid w:val="00EE696B"/>
    <w:rsid w:val="00EE6A15"/>
    <w:rsid w:val="00EE6BD0"/>
    <w:rsid w:val="00EE6F8D"/>
    <w:rsid w:val="00EE6FBC"/>
    <w:rsid w:val="00EE73A9"/>
    <w:rsid w:val="00EE749E"/>
    <w:rsid w:val="00EE74FF"/>
    <w:rsid w:val="00EE75C8"/>
    <w:rsid w:val="00EE7661"/>
    <w:rsid w:val="00EE7D8C"/>
    <w:rsid w:val="00EE7F16"/>
    <w:rsid w:val="00EE7FCB"/>
    <w:rsid w:val="00EF03DB"/>
    <w:rsid w:val="00EF044C"/>
    <w:rsid w:val="00EF0C0F"/>
    <w:rsid w:val="00EF10A8"/>
    <w:rsid w:val="00EF10AB"/>
    <w:rsid w:val="00EF1154"/>
    <w:rsid w:val="00EF125C"/>
    <w:rsid w:val="00EF1311"/>
    <w:rsid w:val="00EF1AF0"/>
    <w:rsid w:val="00EF1CC7"/>
    <w:rsid w:val="00EF20D2"/>
    <w:rsid w:val="00EF20D6"/>
    <w:rsid w:val="00EF3202"/>
    <w:rsid w:val="00EF3915"/>
    <w:rsid w:val="00EF3D10"/>
    <w:rsid w:val="00EF3D31"/>
    <w:rsid w:val="00EF3E28"/>
    <w:rsid w:val="00EF4402"/>
    <w:rsid w:val="00EF45DD"/>
    <w:rsid w:val="00EF4962"/>
    <w:rsid w:val="00EF49B5"/>
    <w:rsid w:val="00EF4B07"/>
    <w:rsid w:val="00EF4C98"/>
    <w:rsid w:val="00EF4CEE"/>
    <w:rsid w:val="00EF4FE6"/>
    <w:rsid w:val="00EF4FFF"/>
    <w:rsid w:val="00EF53B0"/>
    <w:rsid w:val="00EF545C"/>
    <w:rsid w:val="00EF59FE"/>
    <w:rsid w:val="00EF5B10"/>
    <w:rsid w:val="00EF5EA6"/>
    <w:rsid w:val="00EF5F37"/>
    <w:rsid w:val="00EF61B3"/>
    <w:rsid w:val="00EF625D"/>
    <w:rsid w:val="00EF667A"/>
    <w:rsid w:val="00EF6972"/>
    <w:rsid w:val="00EF69F1"/>
    <w:rsid w:val="00EF6BD3"/>
    <w:rsid w:val="00EF6C08"/>
    <w:rsid w:val="00EF7101"/>
    <w:rsid w:val="00EF71D7"/>
    <w:rsid w:val="00EF7593"/>
    <w:rsid w:val="00EF7612"/>
    <w:rsid w:val="00EF78B9"/>
    <w:rsid w:val="00EF78E1"/>
    <w:rsid w:val="00EF7E0F"/>
    <w:rsid w:val="00EF7F3E"/>
    <w:rsid w:val="00F0006B"/>
    <w:rsid w:val="00F00771"/>
    <w:rsid w:val="00F007C6"/>
    <w:rsid w:val="00F01027"/>
    <w:rsid w:val="00F01997"/>
    <w:rsid w:val="00F019A2"/>
    <w:rsid w:val="00F01B4F"/>
    <w:rsid w:val="00F01EE2"/>
    <w:rsid w:val="00F02507"/>
    <w:rsid w:val="00F0252C"/>
    <w:rsid w:val="00F02D98"/>
    <w:rsid w:val="00F03055"/>
    <w:rsid w:val="00F032F6"/>
    <w:rsid w:val="00F03495"/>
    <w:rsid w:val="00F034F5"/>
    <w:rsid w:val="00F035A9"/>
    <w:rsid w:val="00F0379A"/>
    <w:rsid w:val="00F03852"/>
    <w:rsid w:val="00F03A80"/>
    <w:rsid w:val="00F03B98"/>
    <w:rsid w:val="00F03F8D"/>
    <w:rsid w:val="00F0412E"/>
    <w:rsid w:val="00F0415B"/>
    <w:rsid w:val="00F04215"/>
    <w:rsid w:val="00F04B3C"/>
    <w:rsid w:val="00F04F21"/>
    <w:rsid w:val="00F04FE7"/>
    <w:rsid w:val="00F0520F"/>
    <w:rsid w:val="00F05C90"/>
    <w:rsid w:val="00F068B9"/>
    <w:rsid w:val="00F06A83"/>
    <w:rsid w:val="00F06B47"/>
    <w:rsid w:val="00F0700E"/>
    <w:rsid w:val="00F07504"/>
    <w:rsid w:val="00F076CA"/>
    <w:rsid w:val="00F077A0"/>
    <w:rsid w:val="00F07A13"/>
    <w:rsid w:val="00F07BC9"/>
    <w:rsid w:val="00F07E72"/>
    <w:rsid w:val="00F10707"/>
    <w:rsid w:val="00F10CF8"/>
    <w:rsid w:val="00F10D3A"/>
    <w:rsid w:val="00F10E82"/>
    <w:rsid w:val="00F114FE"/>
    <w:rsid w:val="00F11542"/>
    <w:rsid w:val="00F1189F"/>
    <w:rsid w:val="00F1194A"/>
    <w:rsid w:val="00F11AFB"/>
    <w:rsid w:val="00F11C82"/>
    <w:rsid w:val="00F1214F"/>
    <w:rsid w:val="00F12AF0"/>
    <w:rsid w:val="00F12CCB"/>
    <w:rsid w:val="00F13454"/>
    <w:rsid w:val="00F14216"/>
    <w:rsid w:val="00F14B5A"/>
    <w:rsid w:val="00F14DD6"/>
    <w:rsid w:val="00F14FE6"/>
    <w:rsid w:val="00F14FF8"/>
    <w:rsid w:val="00F152C8"/>
    <w:rsid w:val="00F15DC5"/>
    <w:rsid w:val="00F16209"/>
    <w:rsid w:val="00F162E1"/>
    <w:rsid w:val="00F1630F"/>
    <w:rsid w:val="00F165E0"/>
    <w:rsid w:val="00F165E7"/>
    <w:rsid w:val="00F16D02"/>
    <w:rsid w:val="00F1705A"/>
    <w:rsid w:val="00F17480"/>
    <w:rsid w:val="00F17B23"/>
    <w:rsid w:val="00F20540"/>
    <w:rsid w:val="00F20808"/>
    <w:rsid w:val="00F2087D"/>
    <w:rsid w:val="00F20EF0"/>
    <w:rsid w:val="00F2113C"/>
    <w:rsid w:val="00F211A0"/>
    <w:rsid w:val="00F21822"/>
    <w:rsid w:val="00F21CF8"/>
    <w:rsid w:val="00F21F46"/>
    <w:rsid w:val="00F22172"/>
    <w:rsid w:val="00F2242C"/>
    <w:rsid w:val="00F22485"/>
    <w:rsid w:val="00F22676"/>
    <w:rsid w:val="00F22A6A"/>
    <w:rsid w:val="00F22D53"/>
    <w:rsid w:val="00F22F24"/>
    <w:rsid w:val="00F22FE8"/>
    <w:rsid w:val="00F23468"/>
    <w:rsid w:val="00F234EB"/>
    <w:rsid w:val="00F235B5"/>
    <w:rsid w:val="00F237D8"/>
    <w:rsid w:val="00F23922"/>
    <w:rsid w:val="00F23A27"/>
    <w:rsid w:val="00F24BC1"/>
    <w:rsid w:val="00F25152"/>
    <w:rsid w:val="00F253CD"/>
    <w:rsid w:val="00F25420"/>
    <w:rsid w:val="00F25998"/>
    <w:rsid w:val="00F25DDE"/>
    <w:rsid w:val="00F267A7"/>
    <w:rsid w:val="00F26B5B"/>
    <w:rsid w:val="00F26BB5"/>
    <w:rsid w:val="00F2728B"/>
    <w:rsid w:val="00F27FE5"/>
    <w:rsid w:val="00F300A5"/>
    <w:rsid w:val="00F303BF"/>
    <w:rsid w:val="00F3049C"/>
    <w:rsid w:val="00F307A7"/>
    <w:rsid w:val="00F30A52"/>
    <w:rsid w:val="00F30D7F"/>
    <w:rsid w:val="00F30ED3"/>
    <w:rsid w:val="00F30F15"/>
    <w:rsid w:val="00F31045"/>
    <w:rsid w:val="00F31D25"/>
    <w:rsid w:val="00F32177"/>
    <w:rsid w:val="00F32883"/>
    <w:rsid w:val="00F337BF"/>
    <w:rsid w:val="00F3393E"/>
    <w:rsid w:val="00F34098"/>
    <w:rsid w:val="00F34629"/>
    <w:rsid w:val="00F34984"/>
    <w:rsid w:val="00F34B76"/>
    <w:rsid w:val="00F34C58"/>
    <w:rsid w:val="00F34D2E"/>
    <w:rsid w:val="00F34E94"/>
    <w:rsid w:val="00F34F7F"/>
    <w:rsid w:val="00F3519A"/>
    <w:rsid w:val="00F35255"/>
    <w:rsid w:val="00F3547F"/>
    <w:rsid w:val="00F35603"/>
    <w:rsid w:val="00F36468"/>
    <w:rsid w:val="00F369BB"/>
    <w:rsid w:val="00F36AB2"/>
    <w:rsid w:val="00F37699"/>
    <w:rsid w:val="00F3784C"/>
    <w:rsid w:val="00F37A50"/>
    <w:rsid w:val="00F37A98"/>
    <w:rsid w:val="00F37BC6"/>
    <w:rsid w:val="00F37CB4"/>
    <w:rsid w:val="00F4035C"/>
    <w:rsid w:val="00F40425"/>
    <w:rsid w:val="00F40544"/>
    <w:rsid w:val="00F40655"/>
    <w:rsid w:val="00F40AC8"/>
    <w:rsid w:val="00F40B6A"/>
    <w:rsid w:val="00F40C17"/>
    <w:rsid w:val="00F40F6E"/>
    <w:rsid w:val="00F40F7F"/>
    <w:rsid w:val="00F40FB9"/>
    <w:rsid w:val="00F41084"/>
    <w:rsid w:val="00F41773"/>
    <w:rsid w:val="00F417AB"/>
    <w:rsid w:val="00F4194A"/>
    <w:rsid w:val="00F41A98"/>
    <w:rsid w:val="00F41E63"/>
    <w:rsid w:val="00F42066"/>
    <w:rsid w:val="00F42147"/>
    <w:rsid w:val="00F4231F"/>
    <w:rsid w:val="00F424DF"/>
    <w:rsid w:val="00F424ED"/>
    <w:rsid w:val="00F426F1"/>
    <w:rsid w:val="00F42AD7"/>
    <w:rsid w:val="00F42AFF"/>
    <w:rsid w:val="00F42BA1"/>
    <w:rsid w:val="00F42D52"/>
    <w:rsid w:val="00F42FE5"/>
    <w:rsid w:val="00F42FEF"/>
    <w:rsid w:val="00F4329B"/>
    <w:rsid w:val="00F433D5"/>
    <w:rsid w:val="00F433EC"/>
    <w:rsid w:val="00F43C00"/>
    <w:rsid w:val="00F442F0"/>
    <w:rsid w:val="00F445DB"/>
    <w:rsid w:val="00F445E5"/>
    <w:rsid w:val="00F4472B"/>
    <w:rsid w:val="00F4495D"/>
    <w:rsid w:val="00F449BF"/>
    <w:rsid w:val="00F44C00"/>
    <w:rsid w:val="00F44E49"/>
    <w:rsid w:val="00F453C8"/>
    <w:rsid w:val="00F46502"/>
    <w:rsid w:val="00F46544"/>
    <w:rsid w:val="00F4661D"/>
    <w:rsid w:val="00F467B2"/>
    <w:rsid w:val="00F46925"/>
    <w:rsid w:val="00F46BA4"/>
    <w:rsid w:val="00F46F9C"/>
    <w:rsid w:val="00F4718D"/>
    <w:rsid w:val="00F47E99"/>
    <w:rsid w:val="00F50168"/>
    <w:rsid w:val="00F50680"/>
    <w:rsid w:val="00F506D1"/>
    <w:rsid w:val="00F50A95"/>
    <w:rsid w:val="00F50FA6"/>
    <w:rsid w:val="00F510F1"/>
    <w:rsid w:val="00F51257"/>
    <w:rsid w:val="00F513A7"/>
    <w:rsid w:val="00F513F8"/>
    <w:rsid w:val="00F51638"/>
    <w:rsid w:val="00F51B40"/>
    <w:rsid w:val="00F51BDF"/>
    <w:rsid w:val="00F51E11"/>
    <w:rsid w:val="00F51F0B"/>
    <w:rsid w:val="00F52F19"/>
    <w:rsid w:val="00F534E8"/>
    <w:rsid w:val="00F53690"/>
    <w:rsid w:val="00F537C0"/>
    <w:rsid w:val="00F53CCD"/>
    <w:rsid w:val="00F542D5"/>
    <w:rsid w:val="00F545DE"/>
    <w:rsid w:val="00F55460"/>
    <w:rsid w:val="00F55D90"/>
    <w:rsid w:val="00F55DCC"/>
    <w:rsid w:val="00F55ED9"/>
    <w:rsid w:val="00F560BA"/>
    <w:rsid w:val="00F562DA"/>
    <w:rsid w:val="00F56C0C"/>
    <w:rsid w:val="00F56DB1"/>
    <w:rsid w:val="00F5713D"/>
    <w:rsid w:val="00F5735F"/>
    <w:rsid w:val="00F57A48"/>
    <w:rsid w:val="00F57B5F"/>
    <w:rsid w:val="00F57CCE"/>
    <w:rsid w:val="00F57F79"/>
    <w:rsid w:val="00F60630"/>
    <w:rsid w:val="00F607A2"/>
    <w:rsid w:val="00F60921"/>
    <w:rsid w:val="00F60C2A"/>
    <w:rsid w:val="00F60FAC"/>
    <w:rsid w:val="00F613D2"/>
    <w:rsid w:val="00F6145F"/>
    <w:rsid w:val="00F615E1"/>
    <w:rsid w:val="00F61C3B"/>
    <w:rsid w:val="00F61C78"/>
    <w:rsid w:val="00F61E52"/>
    <w:rsid w:val="00F61F51"/>
    <w:rsid w:val="00F62884"/>
    <w:rsid w:val="00F62A1D"/>
    <w:rsid w:val="00F62B1D"/>
    <w:rsid w:val="00F62D2E"/>
    <w:rsid w:val="00F63096"/>
    <w:rsid w:val="00F630AB"/>
    <w:rsid w:val="00F631BF"/>
    <w:rsid w:val="00F634BB"/>
    <w:rsid w:val="00F6353F"/>
    <w:rsid w:val="00F63F1C"/>
    <w:rsid w:val="00F6420C"/>
    <w:rsid w:val="00F64457"/>
    <w:rsid w:val="00F64DA3"/>
    <w:rsid w:val="00F64FFC"/>
    <w:rsid w:val="00F6502C"/>
    <w:rsid w:val="00F653C4"/>
    <w:rsid w:val="00F65864"/>
    <w:rsid w:val="00F65AEF"/>
    <w:rsid w:val="00F66C75"/>
    <w:rsid w:val="00F673FD"/>
    <w:rsid w:val="00F67559"/>
    <w:rsid w:val="00F676A9"/>
    <w:rsid w:val="00F67CAE"/>
    <w:rsid w:val="00F70006"/>
    <w:rsid w:val="00F7046C"/>
    <w:rsid w:val="00F70476"/>
    <w:rsid w:val="00F70A72"/>
    <w:rsid w:val="00F70D37"/>
    <w:rsid w:val="00F71187"/>
    <w:rsid w:val="00F711F5"/>
    <w:rsid w:val="00F713F8"/>
    <w:rsid w:val="00F7147D"/>
    <w:rsid w:val="00F716A0"/>
    <w:rsid w:val="00F71EA8"/>
    <w:rsid w:val="00F724EA"/>
    <w:rsid w:val="00F725CD"/>
    <w:rsid w:val="00F72A83"/>
    <w:rsid w:val="00F72B4D"/>
    <w:rsid w:val="00F72F1F"/>
    <w:rsid w:val="00F72F7E"/>
    <w:rsid w:val="00F73284"/>
    <w:rsid w:val="00F7344F"/>
    <w:rsid w:val="00F737A8"/>
    <w:rsid w:val="00F737B0"/>
    <w:rsid w:val="00F73905"/>
    <w:rsid w:val="00F73972"/>
    <w:rsid w:val="00F73FAF"/>
    <w:rsid w:val="00F74B62"/>
    <w:rsid w:val="00F74C0B"/>
    <w:rsid w:val="00F75457"/>
    <w:rsid w:val="00F75BE2"/>
    <w:rsid w:val="00F75C05"/>
    <w:rsid w:val="00F760C5"/>
    <w:rsid w:val="00F768F7"/>
    <w:rsid w:val="00F769B2"/>
    <w:rsid w:val="00F76CC6"/>
    <w:rsid w:val="00F774CE"/>
    <w:rsid w:val="00F77990"/>
    <w:rsid w:val="00F77AD7"/>
    <w:rsid w:val="00F80490"/>
    <w:rsid w:val="00F80AA1"/>
    <w:rsid w:val="00F80C3A"/>
    <w:rsid w:val="00F80D7B"/>
    <w:rsid w:val="00F812EE"/>
    <w:rsid w:val="00F8145E"/>
    <w:rsid w:val="00F814AD"/>
    <w:rsid w:val="00F8157F"/>
    <w:rsid w:val="00F81F9D"/>
    <w:rsid w:val="00F82475"/>
    <w:rsid w:val="00F82784"/>
    <w:rsid w:val="00F829F9"/>
    <w:rsid w:val="00F82BA1"/>
    <w:rsid w:val="00F82BC7"/>
    <w:rsid w:val="00F82CC9"/>
    <w:rsid w:val="00F82F49"/>
    <w:rsid w:val="00F8358D"/>
    <w:rsid w:val="00F83590"/>
    <w:rsid w:val="00F83594"/>
    <w:rsid w:val="00F83655"/>
    <w:rsid w:val="00F83AE0"/>
    <w:rsid w:val="00F83B68"/>
    <w:rsid w:val="00F83C1E"/>
    <w:rsid w:val="00F8422C"/>
    <w:rsid w:val="00F84306"/>
    <w:rsid w:val="00F844A6"/>
    <w:rsid w:val="00F844F9"/>
    <w:rsid w:val="00F84533"/>
    <w:rsid w:val="00F847FC"/>
    <w:rsid w:val="00F84E03"/>
    <w:rsid w:val="00F84FAA"/>
    <w:rsid w:val="00F853E5"/>
    <w:rsid w:val="00F85627"/>
    <w:rsid w:val="00F85BA7"/>
    <w:rsid w:val="00F85F59"/>
    <w:rsid w:val="00F85FB0"/>
    <w:rsid w:val="00F8614E"/>
    <w:rsid w:val="00F86565"/>
    <w:rsid w:val="00F8715F"/>
    <w:rsid w:val="00F87945"/>
    <w:rsid w:val="00F87B15"/>
    <w:rsid w:val="00F87CBC"/>
    <w:rsid w:val="00F900EF"/>
    <w:rsid w:val="00F90ADB"/>
    <w:rsid w:val="00F90CF6"/>
    <w:rsid w:val="00F9108C"/>
    <w:rsid w:val="00F912D7"/>
    <w:rsid w:val="00F919BA"/>
    <w:rsid w:val="00F920C7"/>
    <w:rsid w:val="00F92343"/>
    <w:rsid w:val="00F92430"/>
    <w:rsid w:val="00F927EC"/>
    <w:rsid w:val="00F92CF7"/>
    <w:rsid w:val="00F9352D"/>
    <w:rsid w:val="00F94A8C"/>
    <w:rsid w:val="00F94C4D"/>
    <w:rsid w:val="00F94CAE"/>
    <w:rsid w:val="00F953EB"/>
    <w:rsid w:val="00F957DA"/>
    <w:rsid w:val="00F9591B"/>
    <w:rsid w:val="00F95B2D"/>
    <w:rsid w:val="00F95D5D"/>
    <w:rsid w:val="00F9610E"/>
    <w:rsid w:val="00F963EE"/>
    <w:rsid w:val="00F971C1"/>
    <w:rsid w:val="00F97331"/>
    <w:rsid w:val="00F97600"/>
    <w:rsid w:val="00F976A2"/>
    <w:rsid w:val="00F978E0"/>
    <w:rsid w:val="00F97E44"/>
    <w:rsid w:val="00FA03B7"/>
    <w:rsid w:val="00FA040C"/>
    <w:rsid w:val="00FA05AD"/>
    <w:rsid w:val="00FA074F"/>
    <w:rsid w:val="00FA07BF"/>
    <w:rsid w:val="00FA0A5E"/>
    <w:rsid w:val="00FA0FEF"/>
    <w:rsid w:val="00FA1954"/>
    <w:rsid w:val="00FA24C8"/>
    <w:rsid w:val="00FA28DC"/>
    <w:rsid w:val="00FA2B68"/>
    <w:rsid w:val="00FA2E9D"/>
    <w:rsid w:val="00FA3898"/>
    <w:rsid w:val="00FA3FFB"/>
    <w:rsid w:val="00FA4507"/>
    <w:rsid w:val="00FA45CA"/>
    <w:rsid w:val="00FA45E2"/>
    <w:rsid w:val="00FA5404"/>
    <w:rsid w:val="00FA5508"/>
    <w:rsid w:val="00FA5612"/>
    <w:rsid w:val="00FA5696"/>
    <w:rsid w:val="00FA5FA0"/>
    <w:rsid w:val="00FA63C3"/>
    <w:rsid w:val="00FA63E2"/>
    <w:rsid w:val="00FA6644"/>
    <w:rsid w:val="00FA668E"/>
    <w:rsid w:val="00FA69B0"/>
    <w:rsid w:val="00FA6A73"/>
    <w:rsid w:val="00FA7015"/>
    <w:rsid w:val="00FA7352"/>
    <w:rsid w:val="00FA7841"/>
    <w:rsid w:val="00FB051D"/>
    <w:rsid w:val="00FB057F"/>
    <w:rsid w:val="00FB1331"/>
    <w:rsid w:val="00FB154E"/>
    <w:rsid w:val="00FB1DB4"/>
    <w:rsid w:val="00FB21BE"/>
    <w:rsid w:val="00FB2534"/>
    <w:rsid w:val="00FB2775"/>
    <w:rsid w:val="00FB290F"/>
    <w:rsid w:val="00FB293D"/>
    <w:rsid w:val="00FB2B4B"/>
    <w:rsid w:val="00FB2CEE"/>
    <w:rsid w:val="00FB2CFF"/>
    <w:rsid w:val="00FB2FF0"/>
    <w:rsid w:val="00FB3089"/>
    <w:rsid w:val="00FB36C2"/>
    <w:rsid w:val="00FB3B18"/>
    <w:rsid w:val="00FB3CF2"/>
    <w:rsid w:val="00FB43DD"/>
    <w:rsid w:val="00FB453F"/>
    <w:rsid w:val="00FB464C"/>
    <w:rsid w:val="00FB512A"/>
    <w:rsid w:val="00FB52BD"/>
    <w:rsid w:val="00FB547A"/>
    <w:rsid w:val="00FB5754"/>
    <w:rsid w:val="00FB60C7"/>
    <w:rsid w:val="00FB61A8"/>
    <w:rsid w:val="00FB6255"/>
    <w:rsid w:val="00FB6560"/>
    <w:rsid w:val="00FB65DC"/>
    <w:rsid w:val="00FB7319"/>
    <w:rsid w:val="00FB76CB"/>
    <w:rsid w:val="00FB7999"/>
    <w:rsid w:val="00FB7AA8"/>
    <w:rsid w:val="00FB7CA0"/>
    <w:rsid w:val="00FC014E"/>
    <w:rsid w:val="00FC0365"/>
    <w:rsid w:val="00FC0376"/>
    <w:rsid w:val="00FC04A2"/>
    <w:rsid w:val="00FC04D1"/>
    <w:rsid w:val="00FC0792"/>
    <w:rsid w:val="00FC0DC8"/>
    <w:rsid w:val="00FC0F22"/>
    <w:rsid w:val="00FC0FD9"/>
    <w:rsid w:val="00FC19B4"/>
    <w:rsid w:val="00FC1B80"/>
    <w:rsid w:val="00FC2375"/>
    <w:rsid w:val="00FC26EF"/>
    <w:rsid w:val="00FC2BB8"/>
    <w:rsid w:val="00FC2FEA"/>
    <w:rsid w:val="00FC3023"/>
    <w:rsid w:val="00FC3441"/>
    <w:rsid w:val="00FC34A3"/>
    <w:rsid w:val="00FC35B5"/>
    <w:rsid w:val="00FC3764"/>
    <w:rsid w:val="00FC39A9"/>
    <w:rsid w:val="00FC3CC6"/>
    <w:rsid w:val="00FC3D4A"/>
    <w:rsid w:val="00FC3ECD"/>
    <w:rsid w:val="00FC470E"/>
    <w:rsid w:val="00FC4E25"/>
    <w:rsid w:val="00FC4F48"/>
    <w:rsid w:val="00FC538C"/>
    <w:rsid w:val="00FC5461"/>
    <w:rsid w:val="00FC5682"/>
    <w:rsid w:val="00FC5716"/>
    <w:rsid w:val="00FC578F"/>
    <w:rsid w:val="00FC5888"/>
    <w:rsid w:val="00FC5B58"/>
    <w:rsid w:val="00FC5F9E"/>
    <w:rsid w:val="00FC647D"/>
    <w:rsid w:val="00FC64D0"/>
    <w:rsid w:val="00FC6695"/>
    <w:rsid w:val="00FC6740"/>
    <w:rsid w:val="00FC67EB"/>
    <w:rsid w:val="00FC6D38"/>
    <w:rsid w:val="00FC6E73"/>
    <w:rsid w:val="00FC6E81"/>
    <w:rsid w:val="00FC7528"/>
    <w:rsid w:val="00FC759D"/>
    <w:rsid w:val="00FC76B4"/>
    <w:rsid w:val="00FC798D"/>
    <w:rsid w:val="00FC7D49"/>
    <w:rsid w:val="00FC7D76"/>
    <w:rsid w:val="00FD0075"/>
    <w:rsid w:val="00FD00F3"/>
    <w:rsid w:val="00FD01C2"/>
    <w:rsid w:val="00FD022F"/>
    <w:rsid w:val="00FD0612"/>
    <w:rsid w:val="00FD0CA0"/>
    <w:rsid w:val="00FD0E24"/>
    <w:rsid w:val="00FD13E6"/>
    <w:rsid w:val="00FD19FF"/>
    <w:rsid w:val="00FD2093"/>
    <w:rsid w:val="00FD219A"/>
    <w:rsid w:val="00FD2220"/>
    <w:rsid w:val="00FD23F7"/>
    <w:rsid w:val="00FD2550"/>
    <w:rsid w:val="00FD2AC8"/>
    <w:rsid w:val="00FD2E70"/>
    <w:rsid w:val="00FD393F"/>
    <w:rsid w:val="00FD3A5F"/>
    <w:rsid w:val="00FD3C50"/>
    <w:rsid w:val="00FD434D"/>
    <w:rsid w:val="00FD4763"/>
    <w:rsid w:val="00FD4949"/>
    <w:rsid w:val="00FD5252"/>
    <w:rsid w:val="00FD52A8"/>
    <w:rsid w:val="00FD5764"/>
    <w:rsid w:val="00FD59D3"/>
    <w:rsid w:val="00FD5E9B"/>
    <w:rsid w:val="00FD5FFE"/>
    <w:rsid w:val="00FD6038"/>
    <w:rsid w:val="00FD609C"/>
    <w:rsid w:val="00FD60DC"/>
    <w:rsid w:val="00FD6269"/>
    <w:rsid w:val="00FD67B0"/>
    <w:rsid w:val="00FD7470"/>
    <w:rsid w:val="00FD77B2"/>
    <w:rsid w:val="00FD7A7B"/>
    <w:rsid w:val="00FD7C08"/>
    <w:rsid w:val="00FD7F7A"/>
    <w:rsid w:val="00FE02C1"/>
    <w:rsid w:val="00FE082E"/>
    <w:rsid w:val="00FE0AF9"/>
    <w:rsid w:val="00FE0BCF"/>
    <w:rsid w:val="00FE10CD"/>
    <w:rsid w:val="00FE1495"/>
    <w:rsid w:val="00FE1B5C"/>
    <w:rsid w:val="00FE1EC4"/>
    <w:rsid w:val="00FE2B56"/>
    <w:rsid w:val="00FE323E"/>
    <w:rsid w:val="00FE33F4"/>
    <w:rsid w:val="00FE37DB"/>
    <w:rsid w:val="00FE3899"/>
    <w:rsid w:val="00FE38CF"/>
    <w:rsid w:val="00FE3B2B"/>
    <w:rsid w:val="00FE3C89"/>
    <w:rsid w:val="00FE3CBD"/>
    <w:rsid w:val="00FE4078"/>
    <w:rsid w:val="00FE4392"/>
    <w:rsid w:val="00FE43A7"/>
    <w:rsid w:val="00FE44FE"/>
    <w:rsid w:val="00FE4AF3"/>
    <w:rsid w:val="00FE50B4"/>
    <w:rsid w:val="00FE513F"/>
    <w:rsid w:val="00FE544A"/>
    <w:rsid w:val="00FE6057"/>
    <w:rsid w:val="00FE6521"/>
    <w:rsid w:val="00FE6992"/>
    <w:rsid w:val="00FE6B2B"/>
    <w:rsid w:val="00FE78BF"/>
    <w:rsid w:val="00FE7DE3"/>
    <w:rsid w:val="00FE7E10"/>
    <w:rsid w:val="00FE7E55"/>
    <w:rsid w:val="00FF0104"/>
    <w:rsid w:val="00FF024E"/>
    <w:rsid w:val="00FF04C0"/>
    <w:rsid w:val="00FF08C4"/>
    <w:rsid w:val="00FF0AAB"/>
    <w:rsid w:val="00FF0DE3"/>
    <w:rsid w:val="00FF1152"/>
    <w:rsid w:val="00FF1628"/>
    <w:rsid w:val="00FF173D"/>
    <w:rsid w:val="00FF270A"/>
    <w:rsid w:val="00FF2B47"/>
    <w:rsid w:val="00FF33AB"/>
    <w:rsid w:val="00FF33E6"/>
    <w:rsid w:val="00FF35A7"/>
    <w:rsid w:val="00FF3D67"/>
    <w:rsid w:val="00FF4004"/>
    <w:rsid w:val="00FF4013"/>
    <w:rsid w:val="00FF471E"/>
    <w:rsid w:val="00FF48B8"/>
    <w:rsid w:val="00FF5111"/>
    <w:rsid w:val="00FF59F7"/>
    <w:rsid w:val="00FF5AA3"/>
    <w:rsid w:val="00FF5CCD"/>
    <w:rsid w:val="00FF5EBF"/>
    <w:rsid w:val="00FF5EE7"/>
    <w:rsid w:val="00FF61FC"/>
    <w:rsid w:val="00FF65F7"/>
    <w:rsid w:val="00FF6980"/>
    <w:rsid w:val="00FF70AA"/>
    <w:rsid w:val="00FF745D"/>
    <w:rsid w:val="00FF76EE"/>
    <w:rsid w:val="00FF788B"/>
    <w:rsid w:val="00FF7B96"/>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colormru v:ext="edit" colors="black,white"/>
    </o:shapedefaults>
    <o:shapelayout v:ext="edit">
      <o:idmap v:ext="edit" data="2"/>
    </o:shapelayout>
  </w:shapeDefaults>
  <w:decimalSymbol w:val="."/>
  <w:listSeparator w:val=","/>
  <w14:docId w14:val="528A1F46"/>
  <w15:docId w15:val="{0BD6E673-7462-44F8-B4BF-571E8766BC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E5073"/>
    <w:pPr>
      <w:widowControl w:val="0"/>
      <w:jc w:val="both"/>
    </w:pPr>
    <w:rPr>
      <w:kern w:val="2"/>
      <w:sz w:val="21"/>
    </w:rPr>
  </w:style>
  <w:style w:type="paragraph" w:styleId="1">
    <w:name w:val="heading 1"/>
    <w:aliases w:val="本发明所属技术领域,H1,Normal + Font: Helvetica,Bold,Space Before 12 pt,Not Bold,DocAltHd,h1,1st level,Section Head,l1,章标题,1,no pg,I1,l1+toc 1,heading 1,1. heading 1,标准章,app heading 1,Huvudrubrik,R1,H11,Otsikko 1,Sec1,h11,1st level1,h12,1st level2,h13"/>
    <w:basedOn w:val="a"/>
    <w:next w:val="a"/>
    <w:link w:val="10"/>
    <w:qFormat/>
    <w:rsid w:val="009C7F6F"/>
    <w:pPr>
      <w:keepNext/>
      <w:keepLines/>
      <w:spacing w:before="340" w:after="330" w:line="578" w:lineRule="auto"/>
      <w:outlineLvl w:val="0"/>
    </w:pPr>
    <w:rPr>
      <w:b/>
      <w:bCs/>
      <w:kern w:val="44"/>
      <w:sz w:val="44"/>
      <w:szCs w:val="44"/>
    </w:rPr>
  </w:style>
  <w:style w:type="paragraph" w:styleId="2">
    <w:name w:val="heading 2"/>
    <w:aliases w:val="H2,2nd level,h2,2,Header 2,heading 2+ Indent: Left 0.25 in,Titre2,l2,Level 2 Head,heading 2,sect 1.2,prop2,PIM2,Heading 21,UNDERRUBRIK 1-2,level 2,I2,l2+toc 2,12,Heading 3 2,1.1  heading 2,Head2A,õberschrift 2,第一层条,Head 2,Underrubrik1,chn"/>
    <w:basedOn w:val="a"/>
    <w:next w:val="Body"/>
    <w:link w:val="20"/>
    <w:autoRedefine/>
    <w:qFormat/>
    <w:rsid w:val="00EE7D8C"/>
    <w:pPr>
      <w:spacing w:beforeLines="150" w:before="468" w:afterLines="50" w:after="156" w:line="360" w:lineRule="auto"/>
      <w:outlineLvl w:val="1"/>
    </w:pPr>
    <w:rPr>
      <w:rFonts w:eastAsia="黑体"/>
      <w:b/>
      <w:kern w:val="0"/>
      <w:sz w:val="30"/>
      <w:szCs w:val="30"/>
    </w:rPr>
  </w:style>
  <w:style w:type="paragraph" w:styleId="3">
    <w:name w:val="heading 3"/>
    <w:basedOn w:val="a"/>
    <w:next w:val="Body"/>
    <w:link w:val="30"/>
    <w:autoRedefine/>
    <w:qFormat/>
    <w:rsid w:val="00EE7D8C"/>
    <w:pPr>
      <w:spacing w:beforeLines="150" w:before="468" w:afterLines="20" w:after="62" w:line="360" w:lineRule="auto"/>
      <w:ind w:left="280"/>
      <w:outlineLvl w:val="2"/>
    </w:pPr>
    <w:rPr>
      <w:rFonts w:eastAsia="黑体"/>
      <w:b/>
      <w:color w:val="000000"/>
      <w:kern w:val="0"/>
      <w:sz w:val="28"/>
      <w:szCs w:val="28"/>
    </w:rPr>
  </w:style>
  <w:style w:type="paragraph" w:styleId="4">
    <w:name w:val="heading 4"/>
    <w:basedOn w:val="a"/>
    <w:next w:val="a"/>
    <w:link w:val="40"/>
    <w:autoRedefine/>
    <w:qFormat/>
    <w:rsid w:val="00EE7D8C"/>
    <w:pPr>
      <w:spacing w:beforeLines="100" w:afterLines="50" w:line="480" w:lineRule="atLeast"/>
      <w:ind w:left="1043"/>
      <w:outlineLvl w:val="3"/>
    </w:pPr>
    <w:rPr>
      <w:rFonts w:ascii="黑体" w:eastAsia="黑体" w:hAnsi="宋体"/>
      <w:color w:val="000000"/>
      <w:kern w:val="0"/>
      <w:sz w:val="28"/>
    </w:rPr>
  </w:style>
  <w:style w:type="paragraph" w:styleId="5">
    <w:name w:val="heading 5"/>
    <w:basedOn w:val="a"/>
    <w:next w:val="a"/>
    <w:link w:val="50"/>
    <w:autoRedefine/>
    <w:qFormat/>
    <w:rsid w:val="00EE7D8C"/>
    <w:pPr>
      <w:spacing w:line="480" w:lineRule="exact"/>
      <w:ind w:left="1043"/>
      <w:outlineLvl w:val="4"/>
    </w:pPr>
    <w:rPr>
      <w:kern w:val="0"/>
      <w:sz w:val="28"/>
    </w:rPr>
  </w:style>
  <w:style w:type="paragraph" w:styleId="6">
    <w:name w:val="heading 6"/>
    <w:basedOn w:val="a"/>
    <w:next w:val="a"/>
    <w:link w:val="60"/>
    <w:autoRedefine/>
    <w:qFormat/>
    <w:rsid w:val="00EE7D8C"/>
    <w:pPr>
      <w:spacing w:line="480" w:lineRule="exact"/>
      <w:ind w:left="1043"/>
      <w:jc w:val="left"/>
      <w:outlineLvl w:val="5"/>
    </w:pPr>
    <w:rPr>
      <w:color w:val="000000"/>
      <w:kern w:val="0"/>
      <w:sz w:val="28"/>
    </w:rPr>
  </w:style>
  <w:style w:type="paragraph" w:styleId="7">
    <w:name w:val="heading 7"/>
    <w:basedOn w:val="a"/>
    <w:next w:val="a"/>
    <w:link w:val="70"/>
    <w:autoRedefine/>
    <w:qFormat/>
    <w:rsid w:val="00EE7D8C"/>
    <w:pPr>
      <w:spacing w:line="480" w:lineRule="exact"/>
      <w:ind w:left="1443" w:hanging="400"/>
      <w:outlineLvl w:val="6"/>
    </w:pPr>
    <w:rPr>
      <w:color w:val="000000"/>
      <w:kern w:val="0"/>
      <w:sz w:val="28"/>
    </w:rPr>
  </w:style>
  <w:style w:type="paragraph" w:styleId="8">
    <w:name w:val="heading 8"/>
    <w:basedOn w:val="a"/>
    <w:next w:val="a"/>
    <w:link w:val="80"/>
    <w:autoRedefine/>
    <w:qFormat/>
    <w:rsid w:val="00EE7D8C"/>
    <w:pPr>
      <w:spacing w:line="480" w:lineRule="exact"/>
      <w:ind w:left="1443" w:hanging="400"/>
      <w:jc w:val="left"/>
      <w:outlineLvl w:val="7"/>
    </w:pPr>
    <w:rPr>
      <w:rFonts w:ascii="Arial" w:hAnsi="Arial"/>
      <w:kern w:val="0"/>
      <w:sz w:val="28"/>
    </w:rPr>
  </w:style>
  <w:style w:type="paragraph" w:styleId="9">
    <w:name w:val="heading 9"/>
    <w:basedOn w:val="a"/>
    <w:next w:val="a"/>
    <w:link w:val="90"/>
    <w:autoRedefine/>
    <w:qFormat/>
    <w:rsid w:val="00EE7D8C"/>
    <w:pPr>
      <w:spacing w:line="480" w:lineRule="exact"/>
      <w:ind w:left="1443" w:hanging="400"/>
      <w:jc w:val="left"/>
      <w:outlineLvl w:val="8"/>
    </w:pPr>
    <w:rPr>
      <w:rFonts w:ascii="Arial" w:hAnsi="Arial"/>
      <w:kern w:val="0"/>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rsid w:val="009C7F6F"/>
    <w:pPr>
      <w:tabs>
        <w:tab w:val="center" w:pos="4153"/>
        <w:tab w:val="right" w:pos="8306"/>
      </w:tabs>
      <w:snapToGrid w:val="0"/>
      <w:jc w:val="left"/>
    </w:pPr>
    <w:rPr>
      <w:sz w:val="18"/>
    </w:rPr>
  </w:style>
  <w:style w:type="paragraph" w:styleId="a5">
    <w:name w:val="Balloon Text"/>
    <w:basedOn w:val="a"/>
    <w:link w:val="a6"/>
    <w:rsid w:val="009C7F6F"/>
    <w:rPr>
      <w:sz w:val="18"/>
      <w:szCs w:val="18"/>
    </w:rPr>
  </w:style>
  <w:style w:type="paragraph" w:styleId="a7">
    <w:name w:val="header"/>
    <w:basedOn w:val="a"/>
    <w:link w:val="a8"/>
    <w:uiPriority w:val="99"/>
    <w:rsid w:val="009C7F6F"/>
    <w:pPr>
      <w:pBdr>
        <w:bottom w:val="single" w:sz="6" w:space="1" w:color="auto"/>
      </w:pBdr>
      <w:tabs>
        <w:tab w:val="center" w:pos="4153"/>
        <w:tab w:val="right" w:pos="8306"/>
      </w:tabs>
      <w:snapToGrid w:val="0"/>
      <w:jc w:val="center"/>
    </w:pPr>
    <w:rPr>
      <w:sz w:val="18"/>
      <w:szCs w:val="18"/>
    </w:rPr>
  </w:style>
  <w:style w:type="paragraph" w:styleId="a9">
    <w:name w:val="Body Text"/>
    <w:basedOn w:val="a"/>
    <w:link w:val="aa"/>
    <w:rsid w:val="009C7F6F"/>
    <w:rPr>
      <w:sz w:val="28"/>
    </w:rPr>
  </w:style>
  <w:style w:type="character" w:styleId="ab">
    <w:name w:val="page number"/>
    <w:basedOn w:val="a0"/>
    <w:rsid w:val="009C7F6F"/>
  </w:style>
  <w:style w:type="paragraph" w:styleId="ac">
    <w:name w:val="Body Text Indent"/>
    <w:basedOn w:val="a"/>
    <w:rsid w:val="009C7F6F"/>
    <w:pPr>
      <w:spacing w:after="120"/>
      <w:ind w:leftChars="200" w:left="420"/>
    </w:pPr>
  </w:style>
  <w:style w:type="paragraph" w:customStyle="1" w:styleId="ad">
    <w:name w:val="說明書內文"/>
    <w:rsid w:val="009C7F6F"/>
    <w:pPr>
      <w:widowControl w:val="0"/>
      <w:ind w:firstLineChars="150" w:firstLine="420"/>
    </w:pPr>
    <w:rPr>
      <w:rFonts w:eastAsia="DFKai-SB"/>
      <w:noProof/>
      <w:kern w:val="28"/>
      <w:sz w:val="28"/>
      <w:lang w:eastAsia="zh-TW"/>
    </w:rPr>
  </w:style>
  <w:style w:type="paragraph" w:styleId="21">
    <w:name w:val="Body Text 2"/>
    <w:basedOn w:val="a"/>
    <w:rsid w:val="009C7F6F"/>
    <w:pPr>
      <w:spacing w:line="500" w:lineRule="exact"/>
    </w:pPr>
    <w:rPr>
      <w:rFonts w:eastAsia="仿宋_GB2312"/>
      <w:sz w:val="28"/>
      <w:szCs w:val="24"/>
    </w:rPr>
  </w:style>
  <w:style w:type="paragraph" w:styleId="22">
    <w:name w:val="Body Text Indent 2"/>
    <w:basedOn w:val="a"/>
    <w:rsid w:val="009C7F6F"/>
    <w:pPr>
      <w:spacing w:before="360" w:line="540" w:lineRule="exact"/>
      <w:ind w:firstLineChars="200" w:firstLine="560"/>
    </w:pPr>
    <w:rPr>
      <w:sz w:val="28"/>
    </w:rPr>
  </w:style>
  <w:style w:type="character" w:styleId="ae">
    <w:name w:val="Hyperlink"/>
    <w:basedOn w:val="a0"/>
    <w:uiPriority w:val="99"/>
    <w:rsid w:val="009C7F6F"/>
    <w:rPr>
      <w:color w:val="669900"/>
      <w:u w:val="single"/>
    </w:rPr>
  </w:style>
  <w:style w:type="paragraph" w:customStyle="1" w:styleId="jie">
    <w:name w:val="jie"/>
    <w:basedOn w:val="a"/>
    <w:rsid w:val="009C7F6F"/>
    <w:pPr>
      <w:widowControl/>
      <w:spacing w:before="100" w:beforeAutospacing="1" w:after="100" w:afterAutospacing="1"/>
      <w:jc w:val="left"/>
    </w:pPr>
    <w:rPr>
      <w:rFonts w:ascii="PMingLiU" w:eastAsia="PMingLiU" w:hAnsi="PMingLiU"/>
      <w:color w:val="666600"/>
      <w:kern w:val="0"/>
      <w:sz w:val="24"/>
      <w:szCs w:val="24"/>
      <w:lang w:eastAsia="zh-TW"/>
    </w:rPr>
  </w:style>
  <w:style w:type="paragraph" w:customStyle="1" w:styleId="biao1">
    <w:name w:val="biao1"/>
    <w:basedOn w:val="a"/>
    <w:rsid w:val="009C7F6F"/>
    <w:pPr>
      <w:widowControl/>
      <w:spacing w:before="100" w:beforeAutospacing="1" w:after="100" w:afterAutospacing="1"/>
      <w:jc w:val="left"/>
    </w:pPr>
    <w:rPr>
      <w:rFonts w:ascii="PMingLiU" w:eastAsia="PMingLiU" w:hAnsi="PMingLiU"/>
      <w:color w:val="666600"/>
      <w:kern w:val="0"/>
      <w:sz w:val="24"/>
      <w:szCs w:val="24"/>
      <w:lang w:eastAsia="zh-TW"/>
    </w:rPr>
  </w:style>
  <w:style w:type="paragraph" w:customStyle="1" w:styleId="duanluo">
    <w:name w:val="duanluo"/>
    <w:basedOn w:val="a"/>
    <w:rsid w:val="009C7F6F"/>
    <w:pPr>
      <w:widowControl/>
      <w:spacing w:before="100" w:beforeAutospacing="1" w:after="100" w:afterAutospacing="1"/>
      <w:jc w:val="left"/>
    </w:pPr>
    <w:rPr>
      <w:rFonts w:ascii="PMingLiU" w:eastAsia="PMingLiU" w:hAnsi="PMingLiU"/>
      <w:color w:val="666600"/>
      <w:kern w:val="0"/>
      <w:sz w:val="24"/>
      <w:szCs w:val="24"/>
      <w:lang w:eastAsia="zh-TW"/>
    </w:rPr>
  </w:style>
  <w:style w:type="paragraph" w:customStyle="1" w:styleId="biaotou">
    <w:name w:val="biaotou"/>
    <w:basedOn w:val="a"/>
    <w:rsid w:val="009C7F6F"/>
    <w:pPr>
      <w:widowControl/>
      <w:spacing w:before="100" w:beforeAutospacing="1" w:after="100" w:afterAutospacing="1"/>
      <w:jc w:val="left"/>
    </w:pPr>
    <w:rPr>
      <w:rFonts w:ascii="PMingLiU" w:eastAsia="PMingLiU" w:hAnsi="PMingLiU"/>
      <w:color w:val="666600"/>
      <w:kern w:val="0"/>
      <w:sz w:val="24"/>
      <w:szCs w:val="24"/>
      <w:lang w:eastAsia="zh-TW"/>
    </w:rPr>
  </w:style>
  <w:style w:type="paragraph" w:styleId="af">
    <w:name w:val="Plain Text"/>
    <w:basedOn w:val="a"/>
    <w:link w:val="af0"/>
    <w:rsid w:val="009C7F6F"/>
    <w:pPr>
      <w:widowControl/>
      <w:spacing w:before="100" w:beforeAutospacing="1" w:after="100" w:afterAutospacing="1"/>
      <w:jc w:val="left"/>
    </w:pPr>
    <w:rPr>
      <w:rFonts w:ascii="PMingLiU" w:eastAsia="PMingLiU" w:hAnsi="PMingLiU"/>
      <w:color w:val="666600"/>
      <w:kern w:val="0"/>
      <w:sz w:val="24"/>
      <w:szCs w:val="24"/>
      <w:lang w:eastAsia="zh-TW"/>
    </w:rPr>
  </w:style>
  <w:style w:type="paragraph" w:styleId="af1">
    <w:name w:val="Normal (Web)"/>
    <w:basedOn w:val="a"/>
    <w:uiPriority w:val="99"/>
    <w:rsid w:val="009C7F6F"/>
    <w:pPr>
      <w:widowControl/>
      <w:spacing w:before="100" w:beforeAutospacing="1" w:after="100" w:afterAutospacing="1"/>
      <w:jc w:val="left"/>
    </w:pPr>
    <w:rPr>
      <w:rFonts w:ascii="PMingLiU" w:eastAsia="PMingLiU" w:hAnsi="PMingLiU"/>
      <w:color w:val="666600"/>
      <w:kern w:val="0"/>
      <w:sz w:val="24"/>
      <w:szCs w:val="24"/>
      <w:lang w:eastAsia="zh-TW"/>
    </w:rPr>
  </w:style>
  <w:style w:type="paragraph" w:customStyle="1" w:styleId="Char">
    <w:name w:val="Char"/>
    <w:basedOn w:val="a"/>
    <w:rsid w:val="00E6645F"/>
    <w:rPr>
      <w:rFonts w:ascii="Tahoma" w:hAnsi="Tahoma"/>
      <w:sz w:val="24"/>
    </w:rPr>
  </w:style>
  <w:style w:type="character" w:styleId="af2">
    <w:name w:val="annotation reference"/>
    <w:basedOn w:val="a0"/>
    <w:uiPriority w:val="99"/>
    <w:semiHidden/>
    <w:rsid w:val="003809F7"/>
    <w:rPr>
      <w:sz w:val="21"/>
      <w:szCs w:val="21"/>
    </w:rPr>
  </w:style>
  <w:style w:type="paragraph" w:styleId="af3">
    <w:name w:val="annotation text"/>
    <w:basedOn w:val="a"/>
    <w:link w:val="af4"/>
    <w:uiPriority w:val="99"/>
    <w:semiHidden/>
    <w:rsid w:val="003809F7"/>
    <w:pPr>
      <w:jc w:val="left"/>
    </w:pPr>
  </w:style>
  <w:style w:type="paragraph" w:styleId="af5">
    <w:name w:val="annotation subject"/>
    <w:basedOn w:val="af3"/>
    <w:next w:val="af3"/>
    <w:link w:val="af6"/>
    <w:uiPriority w:val="99"/>
    <w:semiHidden/>
    <w:rsid w:val="003809F7"/>
    <w:rPr>
      <w:b/>
      <w:bCs/>
    </w:rPr>
  </w:style>
  <w:style w:type="character" w:customStyle="1" w:styleId="line181">
    <w:name w:val="line181"/>
    <w:basedOn w:val="a0"/>
    <w:rsid w:val="00B10178"/>
  </w:style>
  <w:style w:type="paragraph" w:customStyle="1" w:styleId="CM5">
    <w:name w:val="CM5"/>
    <w:basedOn w:val="a"/>
    <w:next w:val="a"/>
    <w:rsid w:val="00AD4CFC"/>
    <w:pPr>
      <w:autoSpaceDE w:val="0"/>
      <w:autoSpaceDN w:val="0"/>
      <w:adjustRightInd w:val="0"/>
      <w:spacing w:after="190"/>
      <w:jc w:val="left"/>
    </w:pPr>
    <w:rPr>
      <w:rFonts w:ascii="Arial" w:hAnsi="Arial"/>
      <w:kern w:val="0"/>
      <w:sz w:val="24"/>
      <w:szCs w:val="24"/>
    </w:rPr>
  </w:style>
  <w:style w:type="character" w:styleId="af7">
    <w:name w:val="Emphasis"/>
    <w:basedOn w:val="a0"/>
    <w:uiPriority w:val="20"/>
    <w:qFormat/>
    <w:rsid w:val="00146B64"/>
    <w:rPr>
      <w:b w:val="0"/>
      <w:bCs w:val="0"/>
      <w:i w:val="0"/>
      <w:iCs w:val="0"/>
      <w:color w:val="CC0033"/>
    </w:rPr>
  </w:style>
  <w:style w:type="paragraph" w:customStyle="1" w:styleId="2CharChar">
    <w:name w:val="默认段落字体2 Char Char"/>
    <w:aliases w:val="默认段落字体 Para Char Char Char Char Char Char Char Char Char Char Char Char Char Char Char Char Char Char Char Char Char Char Char Char Char Char Char Char Char Char Char Char Char Char Char Char Char Char"/>
    <w:basedOn w:val="a"/>
    <w:rsid w:val="004169FB"/>
    <w:rPr>
      <w:rFonts w:ascii="Tahoma" w:hAnsi="Tahoma"/>
      <w:sz w:val="24"/>
    </w:rPr>
  </w:style>
  <w:style w:type="character" w:styleId="af8">
    <w:name w:val="line number"/>
    <w:basedOn w:val="a0"/>
    <w:rsid w:val="00235278"/>
  </w:style>
  <w:style w:type="paragraph" w:styleId="af9">
    <w:name w:val="Revision"/>
    <w:hidden/>
    <w:uiPriority w:val="99"/>
    <w:semiHidden/>
    <w:rsid w:val="00CF1667"/>
    <w:rPr>
      <w:kern w:val="2"/>
      <w:sz w:val="21"/>
    </w:rPr>
  </w:style>
  <w:style w:type="paragraph" w:customStyle="1" w:styleId="xinxitext">
    <w:name w:val="xinxitext"/>
    <w:basedOn w:val="a"/>
    <w:qFormat/>
    <w:rsid w:val="00E33A66"/>
    <w:pPr>
      <w:widowControl/>
      <w:spacing w:before="100" w:beforeAutospacing="1" w:after="100" w:afterAutospacing="1"/>
      <w:jc w:val="left"/>
    </w:pPr>
    <w:rPr>
      <w:rFonts w:ascii="_GB2312" w:hAnsi="_GB2312"/>
      <w:kern w:val="0"/>
      <w:sz w:val="18"/>
      <w:szCs w:val="18"/>
    </w:rPr>
  </w:style>
  <w:style w:type="character" w:customStyle="1" w:styleId="apple-converted-space">
    <w:name w:val="apple-converted-space"/>
    <w:basedOn w:val="a0"/>
    <w:rsid w:val="00CF50E3"/>
  </w:style>
  <w:style w:type="character" w:customStyle="1" w:styleId="af4">
    <w:name w:val="批注文字 字符"/>
    <w:basedOn w:val="a0"/>
    <w:link w:val="af3"/>
    <w:uiPriority w:val="99"/>
    <w:semiHidden/>
    <w:rsid w:val="003F25AA"/>
    <w:rPr>
      <w:kern w:val="2"/>
      <w:sz w:val="21"/>
    </w:rPr>
  </w:style>
  <w:style w:type="paragraph" w:styleId="afa">
    <w:name w:val="List Paragraph"/>
    <w:basedOn w:val="a"/>
    <w:link w:val="afb"/>
    <w:uiPriority w:val="34"/>
    <w:qFormat/>
    <w:rsid w:val="00983A39"/>
    <w:pPr>
      <w:ind w:firstLineChars="200" w:firstLine="420"/>
    </w:pPr>
  </w:style>
  <w:style w:type="paragraph" w:styleId="HTML">
    <w:name w:val="HTML Preformatted"/>
    <w:basedOn w:val="a"/>
    <w:link w:val="HTML0"/>
    <w:uiPriority w:val="99"/>
    <w:unhideWhenUsed/>
    <w:rsid w:val="00C4759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0"/>
    <w:link w:val="HTML"/>
    <w:uiPriority w:val="99"/>
    <w:rsid w:val="00C47595"/>
    <w:rPr>
      <w:rFonts w:ascii="宋体" w:hAnsi="宋体" w:cs="宋体"/>
      <w:sz w:val="24"/>
      <w:szCs w:val="24"/>
    </w:rPr>
  </w:style>
  <w:style w:type="character" w:customStyle="1" w:styleId="fontstyle01">
    <w:name w:val="fontstyle01"/>
    <w:basedOn w:val="a0"/>
    <w:rsid w:val="000B45B2"/>
    <w:rPr>
      <w:rFonts w:ascii="宋体" w:eastAsia="宋体" w:hAnsi="宋体" w:hint="eastAsia"/>
      <w:b w:val="0"/>
      <w:bCs w:val="0"/>
      <w:i w:val="0"/>
      <w:iCs w:val="0"/>
      <w:color w:val="000000"/>
      <w:sz w:val="24"/>
      <w:szCs w:val="24"/>
    </w:rPr>
  </w:style>
  <w:style w:type="table" w:styleId="afc">
    <w:name w:val="Table Grid"/>
    <w:basedOn w:val="a1"/>
    <w:rsid w:val="00404B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b">
    <w:name w:val="列表段落 字符"/>
    <w:basedOn w:val="a0"/>
    <w:link w:val="afa"/>
    <w:uiPriority w:val="99"/>
    <w:qFormat/>
    <w:rsid w:val="00F94C4D"/>
    <w:rPr>
      <w:kern w:val="2"/>
      <w:sz w:val="21"/>
    </w:rPr>
  </w:style>
  <w:style w:type="paragraph" w:customStyle="1" w:styleId="11">
    <w:name w:val="正文1"/>
    <w:qFormat/>
    <w:rsid w:val="00F94C4D"/>
    <w:pPr>
      <w:widowControl w:val="0"/>
      <w:jc w:val="both"/>
    </w:pPr>
    <w:rPr>
      <w:kern w:val="2"/>
      <w:sz w:val="21"/>
      <w:szCs w:val="21"/>
    </w:rPr>
  </w:style>
  <w:style w:type="character" w:styleId="afd">
    <w:name w:val="FollowedHyperlink"/>
    <w:basedOn w:val="a0"/>
    <w:semiHidden/>
    <w:unhideWhenUsed/>
    <w:rsid w:val="008E5976"/>
    <w:rPr>
      <w:color w:val="800080" w:themeColor="followedHyperlink"/>
      <w:u w:val="single"/>
    </w:rPr>
  </w:style>
  <w:style w:type="character" w:styleId="afe">
    <w:name w:val="Placeholder Text"/>
    <w:basedOn w:val="a0"/>
    <w:uiPriority w:val="99"/>
    <w:semiHidden/>
    <w:rsid w:val="004B7388"/>
    <w:rPr>
      <w:color w:val="808080"/>
    </w:rPr>
  </w:style>
  <w:style w:type="paragraph" w:customStyle="1" w:styleId="MTDisplayEquation">
    <w:name w:val="MTDisplayEquation"/>
    <w:basedOn w:val="a"/>
    <w:next w:val="a"/>
    <w:qFormat/>
    <w:rsid w:val="00817693"/>
    <w:pPr>
      <w:numPr>
        <w:numId w:val="1"/>
      </w:numPr>
      <w:tabs>
        <w:tab w:val="center" w:pos="4820"/>
        <w:tab w:val="right" w:pos="9640"/>
      </w:tabs>
      <w:spacing w:line="360" w:lineRule="auto"/>
      <w:ind w:firstLineChars="200" w:firstLine="480"/>
    </w:pPr>
    <w:rPr>
      <w:rFonts w:asciiTheme="minorEastAsia" w:eastAsiaTheme="minorEastAsia" w:hAnsiTheme="minorEastAsia" w:cs="宋体"/>
      <w:color w:val="000000" w:themeColor="text1"/>
      <w:sz w:val="24"/>
      <w:szCs w:val="24"/>
    </w:rPr>
  </w:style>
  <w:style w:type="paragraph" w:customStyle="1" w:styleId="AMDisplayEquation">
    <w:name w:val="AMDisplayEquation"/>
    <w:basedOn w:val="a"/>
    <w:next w:val="a"/>
    <w:link w:val="AMDisplayEquation0"/>
    <w:rsid w:val="00D91758"/>
    <w:pPr>
      <w:tabs>
        <w:tab w:val="center" w:pos="4160"/>
        <w:tab w:val="right" w:pos="8300"/>
      </w:tabs>
    </w:pPr>
    <w:rPr>
      <w:rFonts w:asciiTheme="minorHAnsi" w:eastAsiaTheme="minorEastAsia" w:hAnsiTheme="minorHAnsi" w:cstheme="minorBidi"/>
      <w:szCs w:val="22"/>
    </w:rPr>
  </w:style>
  <w:style w:type="character" w:customStyle="1" w:styleId="AMDisplayEquation0">
    <w:name w:val="AMDisplayEquation 字符"/>
    <w:basedOn w:val="a0"/>
    <w:link w:val="AMDisplayEquation"/>
    <w:rsid w:val="00D91758"/>
    <w:rPr>
      <w:rFonts w:asciiTheme="minorHAnsi" w:eastAsiaTheme="minorEastAsia" w:hAnsiTheme="minorHAnsi" w:cstheme="minorBidi"/>
      <w:kern w:val="2"/>
      <w:sz w:val="21"/>
      <w:szCs w:val="22"/>
    </w:rPr>
  </w:style>
  <w:style w:type="paragraph" w:customStyle="1" w:styleId="Body">
    <w:name w:val="Body"/>
    <w:basedOn w:val="a"/>
    <w:qFormat/>
    <w:rsid w:val="007F75A5"/>
    <w:pPr>
      <w:spacing w:line="360" w:lineRule="auto"/>
      <w:ind w:firstLineChars="200" w:firstLine="200"/>
    </w:pPr>
    <w:rPr>
      <w:rFonts w:cs="宋体"/>
      <w:kern w:val="0"/>
      <w:sz w:val="24"/>
      <w:szCs w:val="28"/>
    </w:rPr>
  </w:style>
  <w:style w:type="character" w:customStyle="1" w:styleId="20">
    <w:name w:val="标题 2 字符"/>
    <w:aliases w:val="H2 字符,2nd level 字符,h2 字符,2 字符,Header 2 字符,heading 2+ Indent: Left 0.25 in 字符,Titre2 字符,l2 字符,Level 2 Head 字符,heading 2 字符,sect 1.2 字符,prop2 字符,PIM2 字符,Heading 21 字符,UNDERRUBRIK 1-2 字符,level 2 字符,I2 字符,l2+toc 2 字符,12 字符,Heading 3 2 字符,Head2A 字符"/>
    <w:basedOn w:val="a0"/>
    <w:link w:val="2"/>
    <w:rsid w:val="00EE7D8C"/>
    <w:rPr>
      <w:rFonts w:eastAsia="黑体"/>
      <w:b/>
      <w:sz w:val="30"/>
      <w:szCs w:val="30"/>
    </w:rPr>
  </w:style>
  <w:style w:type="character" w:customStyle="1" w:styleId="30">
    <w:name w:val="标题 3 字符"/>
    <w:basedOn w:val="a0"/>
    <w:link w:val="3"/>
    <w:rsid w:val="00EE7D8C"/>
    <w:rPr>
      <w:rFonts w:eastAsia="黑体"/>
      <w:b/>
      <w:color w:val="000000"/>
      <w:sz w:val="28"/>
      <w:szCs w:val="28"/>
    </w:rPr>
  </w:style>
  <w:style w:type="character" w:customStyle="1" w:styleId="40">
    <w:name w:val="标题 4 字符"/>
    <w:basedOn w:val="a0"/>
    <w:link w:val="4"/>
    <w:rsid w:val="00EE7D8C"/>
    <w:rPr>
      <w:rFonts w:ascii="黑体" w:eastAsia="黑体" w:hAnsi="宋体"/>
      <w:color w:val="000000"/>
      <w:sz w:val="28"/>
    </w:rPr>
  </w:style>
  <w:style w:type="character" w:customStyle="1" w:styleId="50">
    <w:name w:val="标题 5 字符"/>
    <w:basedOn w:val="a0"/>
    <w:link w:val="5"/>
    <w:rsid w:val="00EE7D8C"/>
    <w:rPr>
      <w:sz w:val="28"/>
    </w:rPr>
  </w:style>
  <w:style w:type="character" w:customStyle="1" w:styleId="60">
    <w:name w:val="标题 6 字符"/>
    <w:basedOn w:val="a0"/>
    <w:link w:val="6"/>
    <w:rsid w:val="00EE7D8C"/>
    <w:rPr>
      <w:color w:val="000000"/>
      <w:sz w:val="28"/>
    </w:rPr>
  </w:style>
  <w:style w:type="character" w:customStyle="1" w:styleId="70">
    <w:name w:val="标题 7 字符"/>
    <w:basedOn w:val="a0"/>
    <w:link w:val="7"/>
    <w:rsid w:val="00EE7D8C"/>
    <w:rPr>
      <w:color w:val="000000"/>
      <w:sz w:val="28"/>
    </w:rPr>
  </w:style>
  <w:style w:type="character" w:customStyle="1" w:styleId="80">
    <w:name w:val="标题 8 字符"/>
    <w:basedOn w:val="a0"/>
    <w:link w:val="8"/>
    <w:rsid w:val="00EE7D8C"/>
    <w:rPr>
      <w:rFonts w:ascii="Arial" w:hAnsi="Arial"/>
      <w:sz w:val="28"/>
    </w:rPr>
  </w:style>
  <w:style w:type="character" w:customStyle="1" w:styleId="90">
    <w:name w:val="标题 9 字符"/>
    <w:basedOn w:val="a0"/>
    <w:link w:val="9"/>
    <w:rsid w:val="00EE7D8C"/>
    <w:rPr>
      <w:rFonts w:ascii="Arial" w:hAnsi="Arial"/>
      <w:sz w:val="28"/>
    </w:rPr>
  </w:style>
  <w:style w:type="character" w:customStyle="1" w:styleId="10">
    <w:name w:val="标题 1 字符"/>
    <w:aliases w:val="本发明所属技术领域 字符,H1 字符,Normal + Font: Helvetica 字符,Bold 字符,Space Before 12 pt 字符,Not Bold 字符,DocAltHd 字符,h1 字符,1st level 字符,Section Head 字符,l1 字符,章标题 字符,1 字符,no pg 字符,I1 字符,l1+toc 1 字符,heading 1 字符,1. heading 1 字符,标准章 字符,app heading 1 字符,R1 字符"/>
    <w:basedOn w:val="a0"/>
    <w:link w:val="1"/>
    <w:rsid w:val="00EE7D8C"/>
    <w:rPr>
      <w:b/>
      <w:bCs/>
      <w:kern w:val="44"/>
      <w:sz w:val="44"/>
      <w:szCs w:val="44"/>
    </w:rPr>
  </w:style>
  <w:style w:type="paragraph" w:customStyle="1" w:styleId="projectheading1">
    <w:name w:val="project heading1"/>
    <w:basedOn w:val="a"/>
    <w:rsid w:val="00EE7D8C"/>
    <w:pPr>
      <w:spacing w:line="600" w:lineRule="exact"/>
      <w:jc w:val="center"/>
    </w:pPr>
    <w:rPr>
      <w:kern w:val="0"/>
      <w:sz w:val="44"/>
    </w:rPr>
  </w:style>
  <w:style w:type="paragraph" w:styleId="TOC1">
    <w:name w:val="toc 1"/>
    <w:basedOn w:val="a"/>
    <w:next w:val="a"/>
    <w:autoRedefine/>
    <w:uiPriority w:val="39"/>
    <w:rsid w:val="00EE7D8C"/>
    <w:pPr>
      <w:tabs>
        <w:tab w:val="right" w:leader="dot" w:pos="8381"/>
      </w:tabs>
      <w:spacing w:line="480" w:lineRule="exact"/>
    </w:pPr>
    <w:rPr>
      <w:rFonts w:ascii="Arial" w:eastAsia="黑体" w:hAnsi="Arial"/>
      <w:kern w:val="0"/>
      <w:sz w:val="28"/>
      <w:szCs w:val="28"/>
    </w:rPr>
  </w:style>
  <w:style w:type="paragraph" w:styleId="TOC2">
    <w:name w:val="toc 2"/>
    <w:basedOn w:val="a"/>
    <w:next w:val="a"/>
    <w:uiPriority w:val="39"/>
    <w:qFormat/>
    <w:rsid w:val="00EE7D8C"/>
    <w:pPr>
      <w:tabs>
        <w:tab w:val="right" w:leader="dot" w:pos="8364"/>
      </w:tabs>
      <w:spacing w:line="480" w:lineRule="exact"/>
    </w:pPr>
    <w:rPr>
      <w:rFonts w:ascii="仿宋_GB2312" w:eastAsia="仿宋_GB2312" w:hAnsi="Arial"/>
      <w:kern w:val="0"/>
      <w:sz w:val="24"/>
      <w:szCs w:val="28"/>
    </w:rPr>
  </w:style>
  <w:style w:type="character" w:customStyle="1" w:styleId="a4">
    <w:name w:val="页脚 字符"/>
    <w:basedOn w:val="a0"/>
    <w:link w:val="a3"/>
    <w:rsid w:val="00EE7D8C"/>
    <w:rPr>
      <w:kern w:val="2"/>
      <w:sz w:val="18"/>
    </w:rPr>
  </w:style>
  <w:style w:type="paragraph" w:styleId="aff">
    <w:name w:val="Document Map"/>
    <w:basedOn w:val="a"/>
    <w:link w:val="aff0"/>
    <w:rsid w:val="00EE7D8C"/>
    <w:rPr>
      <w:rFonts w:ascii="Tahoma" w:hAnsi="Tahoma" w:cs="Tahoma"/>
      <w:kern w:val="0"/>
      <w:sz w:val="16"/>
      <w:szCs w:val="16"/>
    </w:rPr>
  </w:style>
  <w:style w:type="character" w:customStyle="1" w:styleId="aff0">
    <w:name w:val="文档结构图 字符"/>
    <w:basedOn w:val="a0"/>
    <w:link w:val="aff"/>
    <w:rsid w:val="00EE7D8C"/>
    <w:rPr>
      <w:rFonts w:ascii="Tahoma" w:hAnsi="Tahoma" w:cs="Tahoma"/>
      <w:sz w:val="16"/>
      <w:szCs w:val="16"/>
    </w:rPr>
  </w:style>
  <w:style w:type="paragraph" w:customStyle="1" w:styleId="projectheading2">
    <w:name w:val="project heading2"/>
    <w:basedOn w:val="a"/>
    <w:rsid w:val="00EE7D8C"/>
    <w:pPr>
      <w:numPr>
        <w:numId w:val="2"/>
      </w:numPr>
      <w:adjustRightInd w:val="0"/>
      <w:spacing w:line="288" w:lineRule="auto"/>
      <w:jc w:val="center"/>
      <w:outlineLvl w:val="0"/>
    </w:pPr>
    <w:rPr>
      <w:rFonts w:eastAsia="黑体"/>
      <w:b/>
      <w:bCs/>
      <w:kern w:val="0"/>
      <w:sz w:val="52"/>
    </w:rPr>
  </w:style>
  <w:style w:type="paragraph" w:customStyle="1" w:styleId="projectheading3">
    <w:name w:val="project heading3"/>
    <w:basedOn w:val="a"/>
    <w:rsid w:val="00EE7D8C"/>
    <w:pPr>
      <w:spacing w:before="240" w:after="240"/>
      <w:ind w:left="1690" w:hanging="1690"/>
    </w:pPr>
    <w:rPr>
      <w:rFonts w:eastAsia="仿宋"/>
      <w:kern w:val="0"/>
      <w:sz w:val="32"/>
    </w:rPr>
  </w:style>
  <w:style w:type="paragraph" w:customStyle="1" w:styleId="Contents">
    <w:name w:val="Contents"/>
    <w:basedOn w:val="a"/>
    <w:rsid w:val="00EE7D8C"/>
    <w:pPr>
      <w:jc w:val="center"/>
      <w:outlineLvl w:val="0"/>
    </w:pPr>
    <w:rPr>
      <w:rFonts w:ascii="黑体" w:eastAsia="黑体"/>
      <w:b/>
      <w:bCs/>
      <w:color w:val="000000"/>
      <w:kern w:val="0"/>
      <w:sz w:val="30"/>
    </w:rPr>
  </w:style>
  <w:style w:type="character" w:customStyle="1" w:styleId="projectheading4">
    <w:name w:val="project heading4"/>
    <w:basedOn w:val="a0"/>
    <w:rsid w:val="00EE7D8C"/>
    <w:rPr>
      <w:rFonts w:ascii="黑体" w:hAnsi="黑体"/>
      <w:color w:val="000000"/>
    </w:rPr>
  </w:style>
  <w:style w:type="paragraph" w:customStyle="1" w:styleId="projectheading5">
    <w:name w:val="project heading5"/>
    <w:basedOn w:val="a"/>
    <w:rsid w:val="00EE7D8C"/>
    <w:pPr>
      <w:jc w:val="center"/>
    </w:pPr>
    <w:rPr>
      <w:rFonts w:ascii="黑体"/>
      <w:color w:val="000000"/>
      <w:kern w:val="0"/>
      <w:sz w:val="20"/>
    </w:rPr>
  </w:style>
  <w:style w:type="character" w:customStyle="1" w:styleId="a8">
    <w:name w:val="页眉 字符"/>
    <w:basedOn w:val="a0"/>
    <w:link w:val="a7"/>
    <w:uiPriority w:val="99"/>
    <w:rsid w:val="00EE7D8C"/>
    <w:rPr>
      <w:kern w:val="2"/>
      <w:sz w:val="18"/>
      <w:szCs w:val="18"/>
    </w:rPr>
  </w:style>
  <w:style w:type="table" w:styleId="12">
    <w:name w:val="Table Simple 1"/>
    <w:basedOn w:val="a1"/>
    <w:rsid w:val="00EE7D8C"/>
    <w:pPr>
      <w:widowControl w:val="0"/>
      <w:spacing w:before="60" w:after="120"/>
      <w:jc w:val="both"/>
    </w:pPr>
    <w:rPr>
      <w:sz w:val="21"/>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character" w:customStyle="1" w:styleId="a6">
    <w:name w:val="批注框文本 字符"/>
    <w:basedOn w:val="a0"/>
    <w:link w:val="a5"/>
    <w:rsid w:val="00EE7D8C"/>
    <w:rPr>
      <w:kern w:val="2"/>
      <w:sz w:val="18"/>
      <w:szCs w:val="18"/>
    </w:rPr>
  </w:style>
  <w:style w:type="paragraph" w:styleId="aff1">
    <w:name w:val="No Spacing"/>
    <w:link w:val="aff2"/>
    <w:uiPriority w:val="1"/>
    <w:qFormat/>
    <w:rsid w:val="00EE7D8C"/>
    <w:rPr>
      <w:rFonts w:asciiTheme="minorHAnsi" w:eastAsiaTheme="minorEastAsia" w:hAnsiTheme="minorHAnsi" w:cstheme="minorBidi"/>
      <w:sz w:val="22"/>
      <w:szCs w:val="22"/>
      <w:lang w:eastAsia="en-US"/>
    </w:rPr>
  </w:style>
  <w:style w:type="character" w:customStyle="1" w:styleId="aff2">
    <w:name w:val="无间隔 字符"/>
    <w:basedOn w:val="a0"/>
    <w:link w:val="aff1"/>
    <w:uiPriority w:val="1"/>
    <w:rsid w:val="00EE7D8C"/>
    <w:rPr>
      <w:rFonts w:asciiTheme="minorHAnsi" w:eastAsiaTheme="minorEastAsia" w:hAnsiTheme="minorHAnsi" w:cstheme="minorBidi"/>
      <w:sz w:val="22"/>
      <w:szCs w:val="22"/>
      <w:lang w:eastAsia="en-US"/>
    </w:rPr>
  </w:style>
  <w:style w:type="paragraph" w:customStyle="1" w:styleId="BodyIndent">
    <w:name w:val="Body Indent"/>
    <w:basedOn w:val="Body"/>
    <w:rsid w:val="00EE7D8C"/>
    <w:pPr>
      <w:ind w:firstLine="480"/>
    </w:pPr>
    <w:rPr>
      <w:szCs w:val="20"/>
    </w:rPr>
  </w:style>
  <w:style w:type="character" w:customStyle="1" w:styleId="af0">
    <w:name w:val="纯文本 字符"/>
    <w:basedOn w:val="a0"/>
    <w:link w:val="af"/>
    <w:rsid w:val="00EE7D8C"/>
    <w:rPr>
      <w:rFonts w:ascii="PMingLiU" w:eastAsia="PMingLiU" w:hAnsi="PMingLiU"/>
      <w:color w:val="666600"/>
      <w:sz w:val="24"/>
      <w:szCs w:val="24"/>
      <w:lang w:eastAsia="zh-TW"/>
    </w:rPr>
  </w:style>
  <w:style w:type="character" w:customStyle="1" w:styleId="af6">
    <w:name w:val="批注主题 字符"/>
    <w:basedOn w:val="af4"/>
    <w:link w:val="af5"/>
    <w:uiPriority w:val="99"/>
    <w:semiHidden/>
    <w:rsid w:val="00EE7D8C"/>
    <w:rPr>
      <w:b/>
      <w:bCs/>
      <w:kern w:val="2"/>
      <w:sz w:val="21"/>
    </w:rPr>
  </w:style>
  <w:style w:type="character" w:customStyle="1" w:styleId="13">
    <w:name w:val="未处理的提及1"/>
    <w:basedOn w:val="a0"/>
    <w:uiPriority w:val="99"/>
    <w:semiHidden/>
    <w:unhideWhenUsed/>
    <w:rsid w:val="00EE7D8C"/>
    <w:rPr>
      <w:color w:val="605E5C"/>
      <w:shd w:val="clear" w:color="auto" w:fill="E1DFDD"/>
    </w:rPr>
  </w:style>
  <w:style w:type="character" w:customStyle="1" w:styleId="ng-star-inserted">
    <w:name w:val="ng-star-inserted"/>
    <w:basedOn w:val="a0"/>
    <w:rsid w:val="00D254FC"/>
  </w:style>
  <w:style w:type="character" w:customStyle="1" w:styleId="ng-star-inserted1">
    <w:name w:val="ng-star-inserted1"/>
    <w:basedOn w:val="a0"/>
    <w:rsid w:val="0021160F"/>
  </w:style>
  <w:style w:type="character" w:customStyle="1" w:styleId="aa">
    <w:name w:val="正文文本 字符"/>
    <w:basedOn w:val="a0"/>
    <w:link w:val="a9"/>
    <w:rsid w:val="00FC3ECD"/>
    <w:rPr>
      <w:kern w:val="2"/>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34727">
      <w:bodyDiv w:val="1"/>
      <w:marLeft w:val="0"/>
      <w:marRight w:val="0"/>
      <w:marTop w:val="0"/>
      <w:marBottom w:val="0"/>
      <w:divBdr>
        <w:top w:val="none" w:sz="0" w:space="0" w:color="auto"/>
        <w:left w:val="none" w:sz="0" w:space="0" w:color="auto"/>
        <w:bottom w:val="none" w:sz="0" w:space="0" w:color="auto"/>
        <w:right w:val="none" w:sz="0" w:space="0" w:color="auto"/>
      </w:divBdr>
    </w:div>
    <w:div w:id="160435888">
      <w:bodyDiv w:val="1"/>
      <w:marLeft w:val="0"/>
      <w:marRight w:val="0"/>
      <w:marTop w:val="0"/>
      <w:marBottom w:val="0"/>
      <w:divBdr>
        <w:top w:val="none" w:sz="0" w:space="0" w:color="auto"/>
        <w:left w:val="none" w:sz="0" w:space="0" w:color="auto"/>
        <w:bottom w:val="none" w:sz="0" w:space="0" w:color="auto"/>
        <w:right w:val="none" w:sz="0" w:space="0" w:color="auto"/>
      </w:divBdr>
      <w:divsChild>
        <w:div w:id="1358971412">
          <w:marLeft w:val="0"/>
          <w:marRight w:val="0"/>
          <w:marTop w:val="0"/>
          <w:marBottom w:val="0"/>
          <w:divBdr>
            <w:top w:val="none" w:sz="0" w:space="0" w:color="auto"/>
            <w:left w:val="none" w:sz="0" w:space="0" w:color="auto"/>
            <w:bottom w:val="none" w:sz="0" w:space="0" w:color="auto"/>
            <w:right w:val="none" w:sz="0" w:space="0" w:color="auto"/>
          </w:divBdr>
        </w:div>
      </w:divsChild>
    </w:div>
    <w:div w:id="181865649">
      <w:bodyDiv w:val="1"/>
      <w:marLeft w:val="0"/>
      <w:marRight w:val="0"/>
      <w:marTop w:val="0"/>
      <w:marBottom w:val="0"/>
      <w:divBdr>
        <w:top w:val="none" w:sz="0" w:space="0" w:color="auto"/>
        <w:left w:val="none" w:sz="0" w:space="0" w:color="auto"/>
        <w:bottom w:val="none" w:sz="0" w:space="0" w:color="auto"/>
        <w:right w:val="none" w:sz="0" w:space="0" w:color="auto"/>
      </w:divBdr>
      <w:divsChild>
        <w:div w:id="280191116">
          <w:marLeft w:val="0"/>
          <w:marRight w:val="0"/>
          <w:marTop w:val="0"/>
          <w:marBottom w:val="0"/>
          <w:divBdr>
            <w:top w:val="none" w:sz="0" w:space="0" w:color="auto"/>
            <w:left w:val="none" w:sz="0" w:space="0" w:color="auto"/>
            <w:bottom w:val="none" w:sz="0" w:space="0" w:color="auto"/>
            <w:right w:val="none" w:sz="0" w:space="0" w:color="auto"/>
          </w:divBdr>
        </w:div>
      </w:divsChild>
    </w:div>
    <w:div w:id="189343242">
      <w:bodyDiv w:val="1"/>
      <w:marLeft w:val="0"/>
      <w:marRight w:val="0"/>
      <w:marTop w:val="0"/>
      <w:marBottom w:val="0"/>
      <w:divBdr>
        <w:top w:val="none" w:sz="0" w:space="0" w:color="auto"/>
        <w:left w:val="none" w:sz="0" w:space="0" w:color="auto"/>
        <w:bottom w:val="none" w:sz="0" w:space="0" w:color="auto"/>
        <w:right w:val="none" w:sz="0" w:space="0" w:color="auto"/>
      </w:divBdr>
      <w:divsChild>
        <w:div w:id="1797144284">
          <w:marLeft w:val="0"/>
          <w:marRight w:val="0"/>
          <w:marTop w:val="0"/>
          <w:marBottom w:val="0"/>
          <w:divBdr>
            <w:top w:val="none" w:sz="0" w:space="0" w:color="auto"/>
            <w:left w:val="none" w:sz="0" w:space="0" w:color="auto"/>
            <w:bottom w:val="none" w:sz="0" w:space="0" w:color="auto"/>
            <w:right w:val="none" w:sz="0" w:space="0" w:color="auto"/>
          </w:divBdr>
        </w:div>
      </w:divsChild>
    </w:div>
    <w:div w:id="272976799">
      <w:bodyDiv w:val="1"/>
      <w:marLeft w:val="0"/>
      <w:marRight w:val="0"/>
      <w:marTop w:val="0"/>
      <w:marBottom w:val="0"/>
      <w:divBdr>
        <w:top w:val="none" w:sz="0" w:space="0" w:color="auto"/>
        <w:left w:val="none" w:sz="0" w:space="0" w:color="auto"/>
        <w:bottom w:val="none" w:sz="0" w:space="0" w:color="auto"/>
        <w:right w:val="none" w:sz="0" w:space="0" w:color="auto"/>
      </w:divBdr>
    </w:div>
    <w:div w:id="395203575">
      <w:bodyDiv w:val="1"/>
      <w:marLeft w:val="0"/>
      <w:marRight w:val="0"/>
      <w:marTop w:val="0"/>
      <w:marBottom w:val="0"/>
      <w:divBdr>
        <w:top w:val="none" w:sz="0" w:space="0" w:color="auto"/>
        <w:left w:val="none" w:sz="0" w:space="0" w:color="auto"/>
        <w:bottom w:val="none" w:sz="0" w:space="0" w:color="auto"/>
        <w:right w:val="none" w:sz="0" w:space="0" w:color="auto"/>
      </w:divBdr>
      <w:divsChild>
        <w:div w:id="2111780952">
          <w:marLeft w:val="0"/>
          <w:marRight w:val="0"/>
          <w:marTop w:val="0"/>
          <w:marBottom w:val="0"/>
          <w:divBdr>
            <w:top w:val="none" w:sz="0" w:space="0" w:color="auto"/>
            <w:left w:val="none" w:sz="0" w:space="0" w:color="auto"/>
            <w:bottom w:val="none" w:sz="0" w:space="0" w:color="auto"/>
            <w:right w:val="none" w:sz="0" w:space="0" w:color="auto"/>
          </w:divBdr>
        </w:div>
      </w:divsChild>
    </w:div>
    <w:div w:id="445731211">
      <w:bodyDiv w:val="1"/>
      <w:marLeft w:val="0"/>
      <w:marRight w:val="0"/>
      <w:marTop w:val="0"/>
      <w:marBottom w:val="0"/>
      <w:divBdr>
        <w:top w:val="none" w:sz="0" w:space="0" w:color="auto"/>
        <w:left w:val="none" w:sz="0" w:space="0" w:color="auto"/>
        <w:bottom w:val="none" w:sz="0" w:space="0" w:color="auto"/>
        <w:right w:val="none" w:sz="0" w:space="0" w:color="auto"/>
      </w:divBdr>
      <w:divsChild>
        <w:div w:id="2133088746">
          <w:marLeft w:val="0"/>
          <w:marRight w:val="0"/>
          <w:marTop w:val="0"/>
          <w:marBottom w:val="0"/>
          <w:divBdr>
            <w:top w:val="none" w:sz="0" w:space="0" w:color="auto"/>
            <w:left w:val="none" w:sz="0" w:space="0" w:color="auto"/>
            <w:bottom w:val="none" w:sz="0" w:space="0" w:color="auto"/>
            <w:right w:val="none" w:sz="0" w:space="0" w:color="auto"/>
          </w:divBdr>
        </w:div>
      </w:divsChild>
    </w:div>
    <w:div w:id="458380467">
      <w:bodyDiv w:val="1"/>
      <w:marLeft w:val="0"/>
      <w:marRight w:val="0"/>
      <w:marTop w:val="0"/>
      <w:marBottom w:val="0"/>
      <w:divBdr>
        <w:top w:val="none" w:sz="0" w:space="0" w:color="auto"/>
        <w:left w:val="none" w:sz="0" w:space="0" w:color="auto"/>
        <w:bottom w:val="none" w:sz="0" w:space="0" w:color="auto"/>
        <w:right w:val="none" w:sz="0" w:space="0" w:color="auto"/>
      </w:divBdr>
    </w:div>
    <w:div w:id="483661314">
      <w:bodyDiv w:val="1"/>
      <w:marLeft w:val="0"/>
      <w:marRight w:val="0"/>
      <w:marTop w:val="0"/>
      <w:marBottom w:val="0"/>
      <w:divBdr>
        <w:top w:val="none" w:sz="0" w:space="0" w:color="auto"/>
        <w:left w:val="none" w:sz="0" w:space="0" w:color="auto"/>
        <w:bottom w:val="none" w:sz="0" w:space="0" w:color="auto"/>
        <w:right w:val="none" w:sz="0" w:space="0" w:color="auto"/>
      </w:divBdr>
    </w:div>
    <w:div w:id="529531190">
      <w:bodyDiv w:val="1"/>
      <w:marLeft w:val="0"/>
      <w:marRight w:val="0"/>
      <w:marTop w:val="0"/>
      <w:marBottom w:val="0"/>
      <w:divBdr>
        <w:top w:val="none" w:sz="0" w:space="0" w:color="auto"/>
        <w:left w:val="none" w:sz="0" w:space="0" w:color="auto"/>
        <w:bottom w:val="none" w:sz="0" w:space="0" w:color="auto"/>
        <w:right w:val="none" w:sz="0" w:space="0" w:color="auto"/>
      </w:divBdr>
    </w:div>
    <w:div w:id="744030841">
      <w:bodyDiv w:val="1"/>
      <w:marLeft w:val="0"/>
      <w:marRight w:val="0"/>
      <w:marTop w:val="0"/>
      <w:marBottom w:val="0"/>
      <w:divBdr>
        <w:top w:val="none" w:sz="0" w:space="0" w:color="auto"/>
        <w:left w:val="none" w:sz="0" w:space="0" w:color="auto"/>
        <w:bottom w:val="none" w:sz="0" w:space="0" w:color="auto"/>
        <w:right w:val="none" w:sz="0" w:space="0" w:color="auto"/>
      </w:divBdr>
    </w:div>
    <w:div w:id="1030104729">
      <w:bodyDiv w:val="1"/>
      <w:marLeft w:val="0"/>
      <w:marRight w:val="0"/>
      <w:marTop w:val="0"/>
      <w:marBottom w:val="0"/>
      <w:divBdr>
        <w:top w:val="none" w:sz="0" w:space="0" w:color="auto"/>
        <w:left w:val="none" w:sz="0" w:space="0" w:color="auto"/>
        <w:bottom w:val="none" w:sz="0" w:space="0" w:color="auto"/>
        <w:right w:val="none" w:sz="0" w:space="0" w:color="auto"/>
      </w:divBdr>
    </w:div>
    <w:div w:id="1117723690">
      <w:bodyDiv w:val="1"/>
      <w:marLeft w:val="0"/>
      <w:marRight w:val="0"/>
      <w:marTop w:val="0"/>
      <w:marBottom w:val="0"/>
      <w:divBdr>
        <w:top w:val="none" w:sz="0" w:space="0" w:color="auto"/>
        <w:left w:val="none" w:sz="0" w:space="0" w:color="auto"/>
        <w:bottom w:val="none" w:sz="0" w:space="0" w:color="auto"/>
        <w:right w:val="none" w:sz="0" w:space="0" w:color="auto"/>
      </w:divBdr>
    </w:div>
    <w:div w:id="1236361466">
      <w:bodyDiv w:val="1"/>
      <w:marLeft w:val="0"/>
      <w:marRight w:val="0"/>
      <w:marTop w:val="0"/>
      <w:marBottom w:val="0"/>
      <w:divBdr>
        <w:top w:val="none" w:sz="0" w:space="0" w:color="auto"/>
        <w:left w:val="none" w:sz="0" w:space="0" w:color="auto"/>
        <w:bottom w:val="none" w:sz="0" w:space="0" w:color="auto"/>
        <w:right w:val="none" w:sz="0" w:space="0" w:color="auto"/>
      </w:divBdr>
    </w:div>
    <w:div w:id="1242452469">
      <w:bodyDiv w:val="1"/>
      <w:marLeft w:val="0"/>
      <w:marRight w:val="0"/>
      <w:marTop w:val="0"/>
      <w:marBottom w:val="0"/>
      <w:divBdr>
        <w:top w:val="none" w:sz="0" w:space="0" w:color="auto"/>
        <w:left w:val="none" w:sz="0" w:space="0" w:color="auto"/>
        <w:bottom w:val="none" w:sz="0" w:space="0" w:color="auto"/>
        <w:right w:val="none" w:sz="0" w:space="0" w:color="auto"/>
      </w:divBdr>
      <w:divsChild>
        <w:div w:id="1264996653">
          <w:marLeft w:val="0"/>
          <w:marRight w:val="0"/>
          <w:marTop w:val="0"/>
          <w:marBottom w:val="0"/>
          <w:divBdr>
            <w:top w:val="none" w:sz="0" w:space="0" w:color="auto"/>
            <w:left w:val="none" w:sz="0" w:space="0" w:color="auto"/>
            <w:bottom w:val="none" w:sz="0" w:space="0" w:color="auto"/>
            <w:right w:val="none" w:sz="0" w:space="0" w:color="auto"/>
          </w:divBdr>
        </w:div>
      </w:divsChild>
    </w:div>
    <w:div w:id="1349060455">
      <w:bodyDiv w:val="1"/>
      <w:marLeft w:val="0"/>
      <w:marRight w:val="0"/>
      <w:marTop w:val="0"/>
      <w:marBottom w:val="0"/>
      <w:divBdr>
        <w:top w:val="none" w:sz="0" w:space="0" w:color="auto"/>
        <w:left w:val="none" w:sz="0" w:space="0" w:color="auto"/>
        <w:bottom w:val="none" w:sz="0" w:space="0" w:color="auto"/>
        <w:right w:val="none" w:sz="0" w:space="0" w:color="auto"/>
      </w:divBdr>
    </w:div>
    <w:div w:id="1441223312">
      <w:bodyDiv w:val="1"/>
      <w:marLeft w:val="0"/>
      <w:marRight w:val="0"/>
      <w:marTop w:val="0"/>
      <w:marBottom w:val="0"/>
      <w:divBdr>
        <w:top w:val="none" w:sz="0" w:space="0" w:color="auto"/>
        <w:left w:val="none" w:sz="0" w:space="0" w:color="auto"/>
        <w:bottom w:val="none" w:sz="0" w:space="0" w:color="auto"/>
        <w:right w:val="none" w:sz="0" w:space="0" w:color="auto"/>
      </w:divBdr>
    </w:div>
    <w:div w:id="1482771805">
      <w:bodyDiv w:val="1"/>
      <w:marLeft w:val="0"/>
      <w:marRight w:val="0"/>
      <w:marTop w:val="0"/>
      <w:marBottom w:val="0"/>
      <w:divBdr>
        <w:top w:val="none" w:sz="0" w:space="0" w:color="auto"/>
        <w:left w:val="none" w:sz="0" w:space="0" w:color="auto"/>
        <w:bottom w:val="none" w:sz="0" w:space="0" w:color="auto"/>
        <w:right w:val="none" w:sz="0" w:space="0" w:color="auto"/>
      </w:divBdr>
    </w:div>
    <w:div w:id="1494377197">
      <w:bodyDiv w:val="1"/>
      <w:marLeft w:val="0"/>
      <w:marRight w:val="0"/>
      <w:marTop w:val="0"/>
      <w:marBottom w:val="0"/>
      <w:divBdr>
        <w:top w:val="none" w:sz="0" w:space="0" w:color="auto"/>
        <w:left w:val="none" w:sz="0" w:space="0" w:color="auto"/>
        <w:bottom w:val="none" w:sz="0" w:space="0" w:color="auto"/>
        <w:right w:val="none" w:sz="0" w:space="0" w:color="auto"/>
      </w:divBdr>
    </w:div>
    <w:div w:id="1530610171">
      <w:bodyDiv w:val="1"/>
      <w:marLeft w:val="0"/>
      <w:marRight w:val="0"/>
      <w:marTop w:val="0"/>
      <w:marBottom w:val="0"/>
      <w:divBdr>
        <w:top w:val="none" w:sz="0" w:space="0" w:color="auto"/>
        <w:left w:val="none" w:sz="0" w:space="0" w:color="auto"/>
        <w:bottom w:val="none" w:sz="0" w:space="0" w:color="auto"/>
        <w:right w:val="none" w:sz="0" w:space="0" w:color="auto"/>
      </w:divBdr>
      <w:divsChild>
        <w:div w:id="39861815">
          <w:marLeft w:val="0"/>
          <w:marRight w:val="0"/>
          <w:marTop w:val="0"/>
          <w:marBottom w:val="0"/>
          <w:divBdr>
            <w:top w:val="none" w:sz="0" w:space="0" w:color="auto"/>
            <w:left w:val="none" w:sz="0" w:space="0" w:color="auto"/>
            <w:bottom w:val="none" w:sz="0" w:space="0" w:color="auto"/>
            <w:right w:val="none" w:sz="0" w:space="0" w:color="auto"/>
          </w:divBdr>
        </w:div>
      </w:divsChild>
    </w:div>
    <w:div w:id="1538666106">
      <w:bodyDiv w:val="1"/>
      <w:marLeft w:val="0"/>
      <w:marRight w:val="0"/>
      <w:marTop w:val="0"/>
      <w:marBottom w:val="0"/>
      <w:divBdr>
        <w:top w:val="none" w:sz="0" w:space="0" w:color="auto"/>
        <w:left w:val="none" w:sz="0" w:space="0" w:color="auto"/>
        <w:bottom w:val="none" w:sz="0" w:space="0" w:color="auto"/>
        <w:right w:val="none" w:sz="0" w:space="0" w:color="auto"/>
      </w:divBdr>
    </w:div>
    <w:div w:id="1655642981">
      <w:bodyDiv w:val="1"/>
      <w:marLeft w:val="0"/>
      <w:marRight w:val="0"/>
      <w:marTop w:val="0"/>
      <w:marBottom w:val="0"/>
      <w:divBdr>
        <w:top w:val="none" w:sz="0" w:space="0" w:color="auto"/>
        <w:left w:val="none" w:sz="0" w:space="0" w:color="auto"/>
        <w:bottom w:val="none" w:sz="0" w:space="0" w:color="auto"/>
        <w:right w:val="none" w:sz="0" w:space="0" w:color="auto"/>
      </w:divBdr>
    </w:div>
    <w:div w:id="1716930814">
      <w:bodyDiv w:val="1"/>
      <w:marLeft w:val="0"/>
      <w:marRight w:val="0"/>
      <w:marTop w:val="0"/>
      <w:marBottom w:val="0"/>
      <w:divBdr>
        <w:top w:val="none" w:sz="0" w:space="0" w:color="auto"/>
        <w:left w:val="none" w:sz="0" w:space="0" w:color="auto"/>
        <w:bottom w:val="none" w:sz="0" w:space="0" w:color="auto"/>
        <w:right w:val="none" w:sz="0" w:space="0" w:color="auto"/>
      </w:divBdr>
    </w:div>
    <w:div w:id="1820804319">
      <w:bodyDiv w:val="1"/>
      <w:marLeft w:val="0"/>
      <w:marRight w:val="0"/>
      <w:marTop w:val="0"/>
      <w:marBottom w:val="0"/>
      <w:divBdr>
        <w:top w:val="none" w:sz="0" w:space="0" w:color="auto"/>
        <w:left w:val="none" w:sz="0" w:space="0" w:color="auto"/>
        <w:bottom w:val="none" w:sz="0" w:space="0" w:color="auto"/>
        <w:right w:val="none" w:sz="0" w:space="0" w:color="auto"/>
      </w:divBdr>
    </w:div>
    <w:div w:id="2099593432">
      <w:bodyDiv w:val="1"/>
      <w:marLeft w:val="0"/>
      <w:marRight w:val="0"/>
      <w:marTop w:val="0"/>
      <w:marBottom w:val="0"/>
      <w:divBdr>
        <w:top w:val="none" w:sz="0" w:space="0" w:color="auto"/>
        <w:left w:val="none" w:sz="0" w:space="0" w:color="auto"/>
        <w:bottom w:val="none" w:sz="0" w:space="0" w:color="auto"/>
        <w:right w:val="none" w:sz="0" w:space="0" w:color="auto"/>
      </w:divBdr>
      <w:divsChild>
        <w:div w:id="463738121">
          <w:marLeft w:val="0"/>
          <w:marRight w:val="0"/>
          <w:marTop w:val="0"/>
          <w:marBottom w:val="0"/>
          <w:divBdr>
            <w:top w:val="none" w:sz="0" w:space="0" w:color="auto"/>
            <w:left w:val="none" w:sz="0" w:space="0" w:color="auto"/>
            <w:bottom w:val="none" w:sz="0" w:space="0" w:color="auto"/>
            <w:right w:val="none" w:sz="0" w:space="0" w:color="auto"/>
          </w:divBdr>
        </w:div>
      </w:divsChild>
    </w:div>
    <w:div w:id="21039930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3.xml"/><Relationship Id="rId18" Type="http://schemas.openxmlformats.org/officeDocument/2006/relationships/footer" Target="footer6.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2.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4.xml"/></Relationships>
</file>

<file path=word/_rels/settings.xml.rels><?xml version="1.0" encoding="UTF-8" standalone="yes"?>
<Relationships xmlns="http://schemas.openxmlformats.org/package/2006/relationships"><Relationship Id="rId1" Type="http://schemas.openxmlformats.org/officeDocument/2006/relationships/attachedTemplate" Target="file:///E:\&#22791;&#20221;\chen\&#30003;&#35831;&#34920;&#26684;\2003.6.24\smszy.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A891EEC-98CF-4C9F-A503-7A0275C34A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smszy.dot</Template>
  <TotalTime>2</TotalTime>
  <Pages>8</Pages>
  <Words>1070</Words>
  <Characters>1070</Characters>
  <Application>Microsoft Office Word</Application>
  <DocSecurity>0</DocSecurity>
  <Lines>133</Lines>
  <Paragraphs>142</Paragraphs>
  <ScaleCrop>false</ScaleCrop>
  <Company>sipo</Company>
  <LinksUpToDate>false</LinksUpToDate>
  <CharactersWithSpaces>1998</CharactersWithSpaces>
  <SharedDoc>false</SharedDoc>
  <HLinks>
    <vt:vector size="12" baseType="variant">
      <vt:variant>
        <vt:i4>1245262</vt:i4>
      </vt:variant>
      <vt:variant>
        <vt:i4>3</vt:i4>
      </vt:variant>
      <vt:variant>
        <vt:i4>0</vt:i4>
      </vt:variant>
      <vt:variant>
        <vt:i4>5</vt:i4>
      </vt:variant>
      <vt:variant>
        <vt:lpwstr>http://baike.sogou.com/lemma/ShowInnerLink.htm?lemmaId=144163</vt:lpwstr>
      </vt:variant>
      <vt:variant>
        <vt:lpwstr/>
      </vt:variant>
      <vt:variant>
        <vt:i4>2031688</vt:i4>
      </vt:variant>
      <vt:variant>
        <vt:i4>0</vt:i4>
      </vt:variant>
      <vt:variant>
        <vt:i4>0</vt:i4>
      </vt:variant>
      <vt:variant>
        <vt:i4>5</vt:i4>
      </vt:variant>
      <vt:variant>
        <vt:lpwstr>http://baike.sogou.com/lemma/ShowInnerLink.htm?lemmaId=259642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说  明  书  摘  要</dc:title>
  <dc:creator>LongShine</dc:creator>
  <cp:lastModifiedBy>文同 王</cp:lastModifiedBy>
  <cp:revision>5</cp:revision>
  <cp:lastPrinted>2019-07-08T09:30:00Z</cp:lastPrinted>
  <dcterms:created xsi:type="dcterms:W3CDTF">2026-07-07T04:10:00Z</dcterms:created>
  <dcterms:modified xsi:type="dcterms:W3CDTF">2026-07-07T04:53:00Z</dcterms:modified>
</cp:coreProperties>
</file>